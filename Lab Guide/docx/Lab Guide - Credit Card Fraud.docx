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04173" w14:textId="77777777" w:rsidR="00D0349E" w:rsidRPr="004D4887" w:rsidRDefault="00D0349E" w:rsidP="00FD0FA8">
      <w:pPr>
        <w:pStyle w:val="ParagraphNormalVantara"/>
      </w:pPr>
      <w:r w:rsidRPr="004D4887">
        <w:rPr>
          <w:noProof/>
        </w:rPr>
        <w:drawing>
          <wp:anchor distT="0" distB="0" distL="114300" distR="114300" simplePos="0" relativeHeight="251651072" behindDoc="0" locked="0" layoutInCell="1" allowOverlap="1" wp14:anchorId="5186984C" wp14:editId="338D82B6">
            <wp:simplePos x="0" y="0"/>
            <wp:positionH relativeFrom="margin">
              <wp:align>right</wp:align>
            </wp:positionH>
            <wp:positionV relativeFrom="margin">
              <wp:align>top</wp:align>
            </wp:positionV>
            <wp:extent cx="2386584" cy="69494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6584" cy="694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B8D73" w14:textId="4FA3FDA1" w:rsidR="00D0349E" w:rsidRPr="004D4887" w:rsidRDefault="00683DC3" w:rsidP="00146A33">
      <w:r w:rsidRPr="004D4887">
        <w:rPr>
          <w:noProof/>
        </w:rPr>
        <mc:AlternateContent>
          <mc:Choice Requires="wps">
            <w:drawing>
              <wp:anchor distT="45720" distB="45720" distL="114300" distR="114300" simplePos="0" relativeHeight="251648000" behindDoc="0" locked="0" layoutInCell="1" allowOverlap="1" wp14:anchorId="553ED2BC" wp14:editId="6145DC48">
                <wp:simplePos x="0" y="0"/>
                <wp:positionH relativeFrom="margin">
                  <wp:align>left</wp:align>
                </wp:positionH>
                <wp:positionV relativeFrom="paragraph">
                  <wp:posOffset>2376805</wp:posOffset>
                </wp:positionV>
                <wp:extent cx="6583680" cy="27063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0" cy="2706370"/>
                        </a:xfrm>
                        <a:prstGeom prst="rect">
                          <a:avLst/>
                        </a:prstGeom>
                        <a:noFill/>
                        <a:ln w="9525">
                          <a:noFill/>
                          <a:miter lim="800000"/>
                          <a:headEnd/>
                          <a:tailEnd/>
                        </a:ln>
                      </wps:spPr>
                      <wps:txbx>
                        <w:txbxContent>
                          <w:p w14:paraId="4B53EDCF" w14:textId="7CD1872D" w:rsidR="008D2289" w:rsidRDefault="008D2289" w:rsidP="00C76BB7">
                            <w:pPr>
                              <w:pStyle w:val="DocumentTitleVantara"/>
                            </w:pPr>
                            <w:r>
                              <w:t>Lab Guide</w:t>
                            </w:r>
                            <w:r>
                              <w:br/>
                              <w:t>Machine Learning with</w:t>
                            </w:r>
                            <w:r>
                              <w:br/>
                              <w:t>Pentaho Data Integration (PDI)</w:t>
                            </w:r>
                          </w:p>
                          <w:p w14:paraId="0D3BBB9E" w14:textId="5F9FD5C9" w:rsidR="008D2289" w:rsidRPr="00A174F7" w:rsidRDefault="008D2289" w:rsidP="00C76BB7">
                            <w:pPr>
                              <w:pStyle w:val="DocumentTitleVantara"/>
                            </w:pPr>
                            <w:r w:rsidRPr="00683DC3">
                              <w:rPr>
                                <w:sz w:val="56"/>
                                <w:szCs w:val="56"/>
                              </w:rPr>
                              <w:t xml:space="preserve">Credit Card Fraud – </w:t>
                            </w:r>
                            <w:proofErr w:type="spellStart"/>
                            <w:r w:rsidRPr="00683DC3">
                              <w:rPr>
                                <w:sz w:val="56"/>
                                <w:szCs w:val="56"/>
                              </w:rPr>
                              <w:t>randomForest</w:t>
                            </w:r>
                            <w:proofErr w:type="spellEnd"/>
                            <w:r w:rsidRPr="00683DC3">
                              <w:rPr>
                                <w:sz w:val="56"/>
                                <w:szCs w:val="56"/>
                              </w:rPr>
                              <w:t xml:space="preserve"> in 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3ED2BC" id="_x0000_t202" coordsize="21600,21600" o:spt="202" path="m,l,21600r21600,l21600,xe">
                <v:stroke joinstyle="miter"/>
                <v:path gradientshapeok="t" o:connecttype="rect"/>
              </v:shapetype>
              <v:shape id="Text Box 2" o:spid="_x0000_s1026" type="#_x0000_t202" style="position:absolute;left:0;text-align:left;margin-left:0;margin-top:187.15pt;width:518.4pt;height:213.1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" filled="f" stroked="f">
                <v:textbox>
                  <w:txbxContent>
                    <w:p w14:paraId="4B53EDCF" w14:textId="7CD1872D" w:rsidR="008D2289" w:rsidRDefault="008D2289" w:rsidP="00C76BB7">
                      <w:pPr>
                        <w:pStyle w:val="DocumentTitleVantara"/>
                      </w:pPr>
                      <w:r>
                        <w:t>Lab Guide</w:t>
                      </w:r>
                      <w:r>
                        <w:br/>
                        <w:t>Machine Learning with</w:t>
                      </w:r>
                      <w:r>
                        <w:br/>
                        <w:t>Pentaho Data Integration (PDI)</w:t>
                      </w:r>
                    </w:p>
                    <w:p w14:paraId="0D3BBB9E" w14:textId="5F9FD5C9" w:rsidR="008D2289" w:rsidRPr="00A174F7" w:rsidRDefault="008D2289" w:rsidP="00C76BB7">
                      <w:pPr>
                        <w:pStyle w:val="DocumentTitleVantara"/>
                      </w:pPr>
                      <w:r w:rsidRPr="00683DC3">
                        <w:rPr>
                          <w:sz w:val="56"/>
                          <w:szCs w:val="56"/>
                        </w:rPr>
                        <w:t xml:space="preserve">Credit Card Fraud – </w:t>
                      </w:r>
                      <w:proofErr w:type="spellStart"/>
                      <w:r w:rsidRPr="00683DC3">
                        <w:rPr>
                          <w:sz w:val="56"/>
                          <w:szCs w:val="56"/>
                        </w:rPr>
                        <w:t>randomForest</w:t>
                      </w:r>
                      <w:proofErr w:type="spellEnd"/>
                      <w:r w:rsidRPr="00683DC3">
                        <w:rPr>
                          <w:sz w:val="56"/>
                          <w:szCs w:val="56"/>
                        </w:rPr>
                        <w:t xml:space="preserve"> in R</w:t>
                      </w:r>
                    </w:p>
                  </w:txbxContent>
                </v:textbox>
                <w10:wrap type="square" anchorx="margin"/>
              </v:shape>
            </w:pict>
          </mc:Fallback>
        </mc:AlternateContent>
      </w:r>
      <w:r w:rsidR="00DD74AF" w:rsidRPr="00817C24">
        <w:rPr>
          <w:noProof/>
        </w:rPr>
        <mc:AlternateContent>
          <mc:Choice Requires="wps">
            <w:drawing>
              <wp:anchor distT="0" distB="0" distL="114300" distR="114300" simplePos="0" relativeHeight="251646975" behindDoc="0" locked="0" layoutInCell="1" allowOverlap="1" wp14:anchorId="56DC578F" wp14:editId="27C3F17B">
                <wp:simplePos x="0" y="0"/>
                <wp:positionH relativeFrom="page">
                  <wp:align>center</wp:align>
                </wp:positionH>
                <wp:positionV relativeFrom="page">
                  <wp:align>center</wp:align>
                </wp:positionV>
                <wp:extent cx="7772400" cy="3118104"/>
                <wp:effectExtent l="0" t="0" r="0" b="6350"/>
                <wp:wrapNone/>
                <wp:docPr id="4" name="Rectangle 1"/>
                <wp:cNvGraphicFramePr/>
                <a:graphic xmlns:a="http://schemas.openxmlformats.org/drawingml/2006/main">
                  <a:graphicData uri="http://schemas.microsoft.com/office/word/2010/wordprocessingShape">
                    <wps:wsp>
                      <wps:cNvSpPr/>
                      <wps:spPr>
                        <a:xfrm>
                          <a:off x="0" y="0"/>
                          <a:ext cx="7772400" cy="3118104"/>
                        </a:xfrm>
                        <a:prstGeom prst="rect">
                          <a:avLst/>
                        </a:prstGeom>
                        <a:gradFill flip="none" rotWithShape="1">
                          <a:gsLst>
                            <a:gs pos="1000">
                              <a:srgbClr val="051C2C"/>
                            </a:gs>
                            <a:gs pos="100000">
                              <a:srgbClr val="CC0000"/>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951DD55" id="Rectangle 1" o:spid="_x0000_s1026" style="position:absolute;margin-left:0;margin-top:0;width:612pt;height:245.5pt;z-index:251646975;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" fillcolor="#051c2c" stroked="f" strokeweight="1pt">
                <v:fill color2="#c00" rotate="t" angle="45" colors="0 #051c2c;655f #051c2c" focus="100%" type="gradient"/>
                <w10:wrap anchorx="page" anchory="page"/>
              </v:rect>
            </w:pict>
          </mc:Fallback>
        </mc:AlternateContent>
      </w:r>
      <w:r w:rsidR="00D0349E" w:rsidRPr="004D4887">
        <w:br w:type="page"/>
      </w:r>
    </w:p>
    <w:p w14:paraId="0A6E6938" w14:textId="77777777" w:rsidR="00D0349E" w:rsidRPr="004D4887" w:rsidRDefault="00D0349E" w:rsidP="00146A33">
      <w:r w:rsidRPr="004D4887">
        <w:rPr>
          <w:noProof/>
        </w:rPr>
        <w:lastRenderedPageBreak/>
        <w:drawing>
          <wp:inline distT="0" distB="0" distL="0" distR="0" wp14:anchorId="0F7066EA" wp14:editId="6628CBD0">
            <wp:extent cx="2386584" cy="694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6584" cy="694944"/>
                    </a:xfrm>
                    <a:prstGeom prst="rect">
                      <a:avLst/>
                    </a:prstGeom>
                    <a:noFill/>
                    <a:ln>
                      <a:noFill/>
                    </a:ln>
                  </pic:spPr>
                </pic:pic>
              </a:graphicData>
            </a:graphic>
          </wp:inline>
        </w:drawing>
      </w:r>
    </w:p>
    <w:p w14:paraId="48C74729" w14:textId="3D7EFDF3" w:rsidR="00D0349E" w:rsidRPr="004D4887" w:rsidRDefault="00D0349E" w:rsidP="00D0349E">
      <w:pPr>
        <w:pStyle w:val="ParagraphNormalVantara"/>
      </w:pPr>
      <w:r w:rsidRPr="004D4887">
        <w:t>Change log:</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39"/>
        <w:gridCol w:w="2076"/>
        <w:gridCol w:w="1620"/>
        <w:gridCol w:w="4315"/>
      </w:tblGrid>
      <w:tr w:rsidR="00683DC3" w:rsidRPr="00683DC3" w14:paraId="3E5B4C40" w14:textId="77777777" w:rsidTr="00E32AAA">
        <w:tc>
          <w:tcPr>
            <w:tcW w:w="1339" w:type="dxa"/>
            <w:shd w:val="clear" w:color="auto" w:fill="CC0000"/>
            <w:vAlign w:val="center"/>
          </w:tcPr>
          <w:p w14:paraId="2001C41E" w14:textId="77777777" w:rsidR="00D0349E" w:rsidRPr="00683DC3" w:rsidRDefault="00D0349E" w:rsidP="000B1DEE">
            <w:pPr>
              <w:pStyle w:val="TableHeaderRowVantara"/>
            </w:pPr>
            <w:r w:rsidRPr="00683DC3">
              <w:t>Date</w:t>
            </w:r>
          </w:p>
        </w:tc>
        <w:tc>
          <w:tcPr>
            <w:tcW w:w="2076" w:type="dxa"/>
            <w:shd w:val="clear" w:color="auto" w:fill="CC0000"/>
            <w:vAlign w:val="center"/>
          </w:tcPr>
          <w:p w14:paraId="7ECD6CAA" w14:textId="0849320B" w:rsidR="00D0349E" w:rsidRPr="00683DC3" w:rsidRDefault="00683DC3" w:rsidP="00EC5C14">
            <w:pPr>
              <w:jc w:val="left"/>
              <w:rPr>
                <w:b/>
                <w:color w:val="FFFFFF" w:themeColor="background1"/>
              </w:rPr>
            </w:pPr>
            <w:r>
              <w:rPr>
                <w:b/>
                <w:color w:val="FFFFFF" w:themeColor="background1"/>
              </w:rPr>
              <w:t xml:space="preserve">Courseware </w:t>
            </w:r>
            <w:r w:rsidR="00D0349E" w:rsidRPr="00683DC3">
              <w:rPr>
                <w:b/>
                <w:color w:val="FFFFFF" w:themeColor="background1"/>
              </w:rPr>
              <w:t>Version</w:t>
            </w:r>
          </w:p>
        </w:tc>
        <w:tc>
          <w:tcPr>
            <w:tcW w:w="1620" w:type="dxa"/>
            <w:shd w:val="clear" w:color="auto" w:fill="CC0000"/>
            <w:vAlign w:val="center"/>
          </w:tcPr>
          <w:p w14:paraId="29CEB7AF" w14:textId="2B12F9EF" w:rsidR="00D0349E" w:rsidRPr="00683DC3" w:rsidRDefault="00683DC3" w:rsidP="00EC5C14">
            <w:pPr>
              <w:jc w:val="left"/>
              <w:rPr>
                <w:b/>
                <w:color w:val="FFFFFF" w:themeColor="background1"/>
              </w:rPr>
            </w:pPr>
            <w:r>
              <w:rPr>
                <w:b/>
                <w:color w:val="FFFFFF" w:themeColor="background1"/>
              </w:rPr>
              <w:t>Microcode</w:t>
            </w:r>
          </w:p>
        </w:tc>
        <w:tc>
          <w:tcPr>
            <w:tcW w:w="4315" w:type="dxa"/>
            <w:shd w:val="clear" w:color="auto" w:fill="CC0000"/>
            <w:vAlign w:val="center"/>
          </w:tcPr>
          <w:p w14:paraId="7A698D36" w14:textId="5F97E39C" w:rsidR="00D0349E" w:rsidRPr="00683DC3" w:rsidRDefault="00683DC3" w:rsidP="00EC5C14">
            <w:pPr>
              <w:jc w:val="left"/>
              <w:rPr>
                <w:b/>
                <w:color w:val="FFFFFF" w:themeColor="background1"/>
              </w:rPr>
            </w:pPr>
            <w:r>
              <w:rPr>
                <w:b/>
                <w:color w:val="FFFFFF" w:themeColor="background1"/>
              </w:rPr>
              <w:t>Notes</w:t>
            </w:r>
          </w:p>
        </w:tc>
      </w:tr>
      <w:tr w:rsidR="00D0349E" w:rsidRPr="004D4887" w14:paraId="34DFBCDD" w14:textId="77777777" w:rsidTr="00E32AAA">
        <w:tc>
          <w:tcPr>
            <w:tcW w:w="1339" w:type="dxa"/>
            <w:vAlign w:val="center"/>
          </w:tcPr>
          <w:p w14:paraId="4F890200" w14:textId="72443378" w:rsidR="00D0349E" w:rsidRPr="004D4887" w:rsidRDefault="00683DC3" w:rsidP="00EC5C14">
            <w:pPr>
              <w:pStyle w:val="TableCellNormalVantara"/>
            </w:pPr>
            <w:r>
              <w:t>June 2020</w:t>
            </w:r>
          </w:p>
        </w:tc>
        <w:tc>
          <w:tcPr>
            <w:tcW w:w="2076" w:type="dxa"/>
            <w:vAlign w:val="center"/>
          </w:tcPr>
          <w:p w14:paraId="561E902B" w14:textId="25405F3A" w:rsidR="00D0349E" w:rsidRPr="004D4887" w:rsidRDefault="00683DC3" w:rsidP="00EC5C14">
            <w:pPr>
              <w:pStyle w:val="TableCellNormalVantara"/>
            </w:pPr>
            <w:r>
              <w:t>1.0</w:t>
            </w:r>
          </w:p>
        </w:tc>
        <w:tc>
          <w:tcPr>
            <w:tcW w:w="1620" w:type="dxa"/>
            <w:vAlign w:val="center"/>
          </w:tcPr>
          <w:p w14:paraId="6D8D971D" w14:textId="6CFDCBB0" w:rsidR="00D0349E" w:rsidRPr="004D4887" w:rsidRDefault="00683DC3" w:rsidP="00EC5C14">
            <w:pPr>
              <w:pStyle w:val="TableCellNormalVantara"/>
            </w:pPr>
            <w:r w:rsidRPr="00683DC3">
              <w:t xml:space="preserve">9.0.0.3 </w:t>
            </w:r>
            <w:r>
              <w:t>–</w:t>
            </w:r>
            <w:r w:rsidRPr="00683DC3">
              <w:t xml:space="preserve"> 582</w:t>
            </w:r>
          </w:p>
        </w:tc>
        <w:tc>
          <w:tcPr>
            <w:tcW w:w="4315" w:type="dxa"/>
            <w:vAlign w:val="center"/>
          </w:tcPr>
          <w:p w14:paraId="6BEB170A" w14:textId="77777777" w:rsidR="00D0349E" w:rsidRPr="004D4887" w:rsidRDefault="00D0349E" w:rsidP="00EC5C14">
            <w:pPr>
              <w:pStyle w:val="TableCellNormalVantara"/>
            </w:pPr>
          </w:p>
        </w:tc>
      </w:tr>
      <w:tr w:rsidR="00D0349E" w:rsidRPr="004D4887" w14:paraId="2F9B01EA" w14:textId="77777777" w:rsidTr="00E32AAA">
        <w:tc>
          <w:tcPr>
            <w:tcW w:w="1339" w:type="dxa"/>
            <w:vAlign w:val="center"/>
          </w:tcPr>
          <w:p w14:paraId="065D4939" w14:textId="77777777" w:rsidR="00D0349E" w:rsidRPr="004D4887" w:rsidRDefault="00D0349E" w:rsidP="00EC5C14">
            <w:pPr>
              <w:pStyle w:val="TableCellNormalVantara"/>
            </w:pPr>
          </w:p>
        </w:tc>
        <w:tc>
          <w:tcPr>
            <w:tcW w:w="2076" w:type="dxa"/>
            <w:vAlign w:val="center"/>
          </w:tcPr>
          <w:p w14:paraId="43CEC881" w14:textId="77777777" w:rsidR="00D0349E" w:rsidRPr="004D4887" w:rsidRDefault="00D0349E" w:rsidP="00EC5C14">
            <w:pPr>
              <w:pStyle w:val="TableCellNormalVantara"/>
            </w:pPr>
          </w:p>
        </w:tc>
        <w:tc>
          <w:tcPr>
            <w:tcW w:w="1620" w:type="dxa"/>
            <w:vAlign w:val="center"/>
          </w:tcPr>
          <w:p w14:paraId="6EEECA90" w14:textId="77777777" w:rsidR="00D0349E" w:rsidRPr="004D4887" w:rsidRDefault="00D0349E" w:rsidP="00EC5C14">
            <w:pPr>
              <w:pStyle w:val="TableCellNormalVantara"/>
            </w:pPr>
          </w:p>
        </w:tc>
        <w:tc>
          <w:tcPr>
            <w:tcW w:w="4315" w:type="dxa"/>
            <w:vAlign w:val="center"/>
          </w:tcPr>
          <w:p w14:paraId="59DDDE03" w14:textId="77777777" w:rsidR="00D0349E" w:rsidRPr="004D4887" w:rsidRDefault="00D0349E" w:rsidP="00EC5C14">
            <w:pPr>
              <w:pStyle w:val="TableCellNormalVantara"/>
            </w:pPr>
          </w:p>
        </w:tc>
      </w:tr>
      <w:tr w:rsidR="00D0349E" w:rsidRPr="004D4887" w14:paraId="55DDE8A1" w14:textId="77777777" w:rsidTr="00E32AAA">
        <w:tc>
          <w:tcPr>
            <w:tcW w:w="1339" w:type="dxa"/>
            <w:vAlign w:val="center"/>
          </w:tcPr>
          <w:p w14:paraId="68A54C44" w14:textId="77777777" w:rsidR="00D0349E" w:rsidRPr="004D4887" w:rsidRDefault="00D0349E" w:rsidP="00EC5C14">
            <w:pPr>
              <w:pStyle w:val="TableCellNormalVantara"/>
            </w:pPr>
          </w:p>
        </w:tc>
        <w:tc>
          <w:tcPr>
            <w:tcW w:w="2076" w:type="dxa"/>
            <w:vAlign w:val="center"/>
          </w:tcPr>
          <w:p w14:paraId="286BB9E0" w14:textId="77777777" w:rsidR="00D0349E" w:rsidRPr="004D4887" w:rsidRDefault="00D0349E" w:rsidP="00EC5C14">
            <w:pPr>
              <w:pStyle w:val="TableCellNormalVantara"/>
            </w:pPr>
          </w:p>
        </w:tc>
        <w:tc>
          <w:tcPr>
            <w:tcW w:w="1620" w:type="dxa"/>
            <w:vAlign w:val="center"/>
          </w:tcPr>
          <w:p w14:paraId="47C692CD" w14:textId="77777777" w:rsidR="00D0349E" w:rsidRPr="004D4887" w:rsidRDefault="00D0349E" w:rsidP="00EC5C14">
            <w:pPr>
              <w:pStyle w:val="TableCellNormalVantara"/>
            </w:pPr>
          </w:p>
        </w:tc>
        <w:tc>
          <w:tcPr>
            <w:tcW w:w="4315" w:type="dxa"/>
            <w:vAlign w:val="center"/>
          </w:tcPr>
          <w:p w14:paraId="27FAA6CE" w14:textId="77777777" w:rsidR="00D0349E" w:rsidRPr="004D4887" w:rsidRDefault="00D0349E" w:rsidP="00EC5C14">
            <w:pPr>
              <w:pStyle w:val="TableCellNormalVantara"/>
            </w:pPr>
          </w:p>
        </w:tc>
      </w:tr>
    </w:tbl>
    <w:p w14:paraId="3D324061" w14:textId="77777777" w:rsidR="00D0349E" w:rsidRPr="004D4887" w:rsidRDefault="00D0349E" w:rsidP="00146A33">
      <w:pPr>
        <w:sectPr w:rsidR="00D0349E" w:rsidRPr="004D4887">
          <w:pgSz w:w="12240" w:h="15840"/>
          <w:pgMar w:top="1440" w:right="1440" w:bottom="1440" w:left="1440" w:header="720" w:footer="720" w:gutter="0"/>
          <w:cols w:space="720"/>
          <w:docGrid w:linePitch="360"/>
        </w:sectPr>
      </w:pPr>
    </w:p>
    <w:sdt>
      <w:sdtPr>
        <w:rPr>
          <w:rFonts w:ascii="URW DIN" w:eastAsiaTheme="minorHAnsi" w:hAnsi="URW DIN" w:cstheme="minorBidi"/>
          <w:color w:val="auto"/>
          <w:sz w:val="22"/>
          <w:szCs w:val="22"/>
        </w:rPr>
        <w:id w:val="-1744256409"/>
        <w:docPartObj>
          <w:docPartGallery w:val="Table of Contents"/>
          <w:docPartUnique/>
        </w:docPartObj>
      </w:sdtPr>
      <w:sdtEndPr>
        <w:rPr>
          <w:rFonts w:cs="Open Sans"/>
          <w:noProof/>
          <w:sz w:val="20"/>
          <w:szCs w:val="20"/>
        </w:rPr>
      </w:sdtEndPr>
      <w:sdtContent>
        <w:p w14:paraId="4BDCA58D" w14:textId="77777777" w:rsidR="00435A64" w:rsidRPr="008C5181" w:rsidRDefault="00435A64" w:rsidP="006C2593">
          <w:pPr>
            <w:pStyle w:val="TOCHeadingVantara"/>
            <w:rPr>
              <w:rFonts w:ascii="URW DIN" w:hAnsi="URW DIN"/>
            </w:rPr>
          </w:pPr>
          <w:r w:rsidRPr="008C5181">
            <w:rPr>
              <w:rFonts w:ascii="URW DIN" w:hAnsi="URW DIN"/>
            </w:rPr>
            <w:t>Contents</w:t>
          </w:r>
        </w:p>
        <w:p w14:paraId="7173E3C2" w14:textId="580C6C9A" w:rsidR="00E619A4" w:rsidRDefault="00435A64">
          <w:pPr>
            <w:pStyle w:val="TOC1"/>
            <w:rPr>
              <w:rFonts w:asciiTheme="minorHAnsi" w:eastAsiaTheme="minorEastAsia" w:hAnsiTheme="minorHAnsi"/>
              <w:noProof/>
              <w:sz w:val="22"/>
            </w:rPr>
          </w:pPr>
          <w:r w:rsidRPr="004D4887">
            <w:fldChar w:fldCharType="begin"/>
          </w:r>
          <w:r w:rsidRPr="004D4887">
            <w:instrText xml:space="preserve"> TOC \o "1-3" \h \z \u </w:instrText>
          </w:r>
          <w:r w:rsidRPr="004D4887">
            <w:fldChar w:fldCharType="separate"/>
          </w:r>
          <w:hyperlink w:anchor="_Toc46312288" w:history="1">
            <w:r w:rsidR="00E619A4" w:rsidRPr="002A6B8C">
              <w:rPr>
                <w:rStyle w:val="Hyperlink"/>
                <w:noProof/>
              </w:rPr>
              <w:t>Terminology</w:t>
            </w:r>
            <w:r w:rsidR="00E619A4">
              <w:rPr>
                <w:noProof/>
                <w:webHidden/>
              </w:rPr>
              <w:tab/>
            </w:r>
            <w:r w:rsidR="00E619A4">
              <w:rPr>
                <w:noProof/>
                <w:webHidden/>
              </w:rPr>
              <w:fldChar w:fldCharType="begin"/>
            </w:r>
            <w:r w:rsidR="00E619A4">
              <w:rPr>
                <w:noProof/>
                <w:webHidden/>
              </w:rPr>
              <w:instrText xml:space="preserve"> PAGEREF _Toc46312288 \h </w:instrText>
            </w:r>
            <w:r w:rsidR="00E619A4">
              <w:rPr>
                <w:noProof/>
                <w:webHidden/>
              </w:rPr>
            </w:r>
            <w:r w:rsidR="00E619A4">
              <w:rPr>
                <w:noProof/>
                <w:webHidden/>
              </w:rPr>
              <w:fldChar w:fldCharType="separate"/>
            </w:r>
            <w:r w:rsidR="004F3726">
              <w:rPr>
                <w:noProof/>
                <w:webHidden/>
              </w:rPr>
              <w:t>1</w:t>
            </w:r>
            <w:r w:rsidR="00E619A4">
              <w:rPr>
                <w:noProof/>
                <w:webHidden/>
              </w:rPr>
              <w:fldChar w:fldCharType="end"/>
            </w:r>
          </w:hyperlink>
        </w:p>
        <w:p w14:paraId="05F57D05" w14:textId="74D03C90" w:rsidR="00E619A4" w:rsidRDefault="004F3726">
          <w:pPr>
            <w:pStyle w:val="TOC1"/>
            <w:rPr>
              <w:rFonts w:asciiTheme="minorHAnsi" w:eastAsiaTheme="minorEastAsia" w:hAnsiTheme="minorHAnsi"/>
              <w:noProof/>
              <w:sz w:val="22"/>
            </w:rPr>
          </w:pPr>
          <w:hyperlink w:anchor="_Toc46312289" w:history="1">
            <w:r w:rsidR="00E619A4" w:rsidRPr="002A6B8C">
              <w:rPr>
                <w:rStyle w:val="Hyperlink"/>
                <w:noProof/>
              </w:rPr>
              <w:t>Prerequisites</w:t>
            </w:r>
            <w:r w:rsidR="00E619A4">
              <w:rPr>
                <w:noProof/>
                <w:webHidden/>
              </w:rPr>
              <w:tab/>
            </w:r>
            <w:r w:rsidR="00E619A4">
              <w:rPr>
                <w:noProof/>
                <w:webHidden/>
              </w:rPr>
              <w:fldChar w:fldCharType="begin"/>
            </w:r>
            <w:r w:rsidR="00E619A4">
              <w:rPr>
                <w:noProof/>
                <w:webHidden/>
              </w:rPr>
              <w:instrText xml:space="preserve"> PAGEREF _Toc46312289 \h </w:instrText>
            </w:r>
            <w:r w:rsidR="00E619A4">
              <w:rPr>
                <w:noProof/>
                <w:webHidden/>
              </w:rPr>
            </w:r>
            <w:r w:rsidR="00E619A4">
              <w:rPr>
                <w:noProof/>
                <w:webHidden/>
              </w:rPr>
              <w:fldChar w:fldCharType="separate"/>
            </w:r>
            <w:r>
              <w:rPr>
                <w:noProof/>
                <w:webHidden/>
              </w:rPr>
              <w:t>2</w:t>
            </w:r>
            <w:r w:rsidR="00E619A4">
              <w:rPr>
                <w:noProof/>
                <w:webHidden/>
              </w:rPr>
              <w:fldChar w:fldCharType="end"/>
            </w:r>
          </w:hyperlink>
        </w:p>
        <w:p w14:paraId="35C9DFE4" w14:textId="4F038A41" w:rsidR="00E619A4" w:rsidRDefault="004F3726">
          <w:pPr>
            <w:pStyle w:val="TOC2"/>
            <w:tabs>
              <w:tab w:val="right" w:leader="dot" w:pos="9350"/>
            </w:tabs>
            <w:rPr>
              <w:rFonts w:asciiTheme="minorHAnsi" w:eastAsiaTheme="minorEastAsia" w:hAnsiTheme="minorHAnsi"/>
              <w:noProof/>
              <w:sz w:val="22"/>
            </w:rPr>
          </w:pPr>
          <w:hyperlink w:anchor="_Toc46312290" w:history="1">
            <w:r w:rsidR="00E619A4" w:rsidRPr="002A6B8C">
              <w:rPr>
                <w:rStyle w:val="Hyperlink"/>
                <w:noProof/>
              </w:rPr>
              <w:t>Installing Python</w:t>
            </w:r>
            <w:r w:rsidR="00E619A4">
              <w:rPr>
                <w:noProof/>
                <w:webHidden/>
              </w:rPr>
              <w:tab/>
            </w:r>
            <w:r w:rsidR="00E619A4">
              <w:rPr>
                <w:noProof/>
                <w:webHidden/>
              </w:rPr>
              <w:fldChar w:fldCharType="begin"/>
            </w:r>
            <w:r w:rsidR="00E619A4">
              <w:rPr>
                <w:noProof/>
                <w:webHidden/>
              </w:rPr>
              <w:instrText xml:space="preserve"> PAGEREF _Toc46312290 \h </w:instrText>
            </w:r>
            <w:r w:rsidR="00E619A4">
              <w:rPr>
                <w:noProof/>
                <w:webHidden/>
              </w:rPr>
            </w:r>
            <w:r w:rsidR="00E619A4">
              <w:rPr>
                <w:noProof/>
                <w:webHidden/>
              </w:rPr>
              <w:fldChar w:fldCharType="separate"/>
            </w:r>
            <w:r>
              <w:rPr>
                <w:noProof/>
                <w:webHidden/>
              </w:rPr>
              <w:t>2</w:t>
            </w:r>
            <w:r w:rsidR="00E619A4">
              <w:rPr>
                <w:noProof/>
                <w:webHidden/>
              </w:rPr>
              <w:fldChar w:fldCharType="end"/>
            </w:r>
          </w:hyperlink>
        </w:p>
        <w:p w14:paraId="1C9EF4B6" w14:textId="68F36DFC" w:rsidR="00E619A4" w:rsidRDefault="004F3726">
          <w:pPr>
            <w:pStyle w:val="TOC2"/>
            <w:tabs>
              <w:tab w:val="right" w:leader="dot" w:pos="9350"/>
            </w:tabs>
            <w:rPr>
              <w:rFonts w:asciiTheme="minorHAnsi" w:eastAsiaTheme="minorEastAsia" w:hAnsiTheme="minorHAnsi"/>
              <w:noProof/>
              <w:sz w:val="22"/>
            </w:rPr>
          </w:pPr>
          <w:hyperlink w:anchor="_Toc46312291" w:history="1">
            <w:r w:rsidR="00E619A4" w:rsidRPr="002A6B8C">
              <w:rPr>
                <w:rStyle w:val="Hyperlink"/>
                <w:noProof/>
              </w:rPr>
              <w:t>Installing Libraries</w:t>
            </w:r>
            <w:r w:rsidR="00E619A4">
              <w:rPr>
                <w:noProof/>
                <w:webHidden/>
              </w:rPr>
              <w:tab/>
            </w:r>
            <w:r w:rsidR="00E619A4">
              <w:rPr>
                <w:noProof/>
                <w:webHidden/>
              </w:rPr>
              <w:fldChar w:fldCharType="begin"/>
            </w:r>
            <w:r w:rsidR="00E619A4">
              <w:rPr>
                <w:noProof/>
                <w:webHidden/>
              </w:rPr>
              <w:instrText xml:space="preserve"> PAGEREF _Toc46312291 \h </w:instrText>
            </w:r>
            <w:r w:rsidR="00E619A4">
              <w:rPr>
                <w:noProof/>
                <w:webHidden/>
              </w:rPr>
            </w:r>
            <w:r w:rsidR="00E619A4">
              <w:rPr>
                <w:noProof/>
                <w:webHidden/>
              </w:rPr>
              <w:fldChar w:fldCharType="separate"/>
            </w:r>
            <w:r>
              <w:rPr>
                <w:noProof/>
                <w:webHidden/>
              </w:rPr>
              <w:t>4</w:t>
            </w:r>
            <w:r w:rsidR="00E619A4">
              <w:rPr>
                <w:noProof/>
                <w:webHidden/>
              </w:rPr>
              <w:fldChar w:fldCharType="end"/>
            </w:r>
          </w:hyperlink>
        </w:p>
        <w:p w14:paraId="191EBD84" w14:textId="7309F2C1" w:rsidR="00E619A4" w:rsidRDefault="004F3726">
          <w:pPr>
            <w:pStyle w:val="TOC2"/>
            <w:tabs>
              <w:tab w:val="right" w:leader="dot" w:pos="9350"/>
            </w:tabs>
            <w:rPr>
              <w:rFonts w:asciiTheme="minorHAnsi" w:eastAsiaTheme="minorEastAsia" w:hAnsiTheme="minorHAnsi"/>
              <w:noProof/>
              <w:sz w:val="22"/>
            </w:rPr>
          </w:pPr>
          <w:hyperlink w:anchor="_Toc46312292" w:history="1">
            <w:r w:rsidR="00E619A4" w:rsidRPr="002A6B8C">
              <w:rPr>
                <w:rStyle w:val="Hyperlink"/>
                <w:noProof/>
              </w:rPr>
              <w:t>Google Colab</w:t>
            </w:r>
            <w:r w:rsidR="00E619A4">
              <w:rPr>
                <w:noProof/>
                <w:webHidden/>
              </w:rPr>
              <w:tab/>
            </w:r>
            <w:r w:rsidR="00E619A4">
              <w:rPr>
                <w:noProof/>
                <w:webHidden/>
              </w:rPr>
              <w:fldChar w:fldCharType="begin"/>
            </w:r>
            <w:r w:rsidR="00E619A4">
              <w:rPr>
                <w:noProof/>
                <w:webHidden/>
              </w:rPr>
              <w:instrText xml:space="preserve"> PAGEREF _Toc46312292 \h </w:instrText>
            </w:r>
            <w:r w:rsidR="00E619A4">
              <w:rPr>
                <w:noProof/>
                <w:webHidden/>
              </w:rPr>
            </w:r>
            <w:r w:rsidR="00E619A4">
              <w:rPr>
                <w:noProof/>
                <w:webHidden/>
              </w:rPr>
              <w:fldChar w:fldCharType="separate"/>
            </w:r>
            <w:r>
              <w:rPr>
                <w:noProof/>
                <w:webHidden/>
              </w:rPr>
              <w:t>5</w:t>
            </w:r>
            <w:r w:rsidR="00E619A4">
              <w:rPr>
                <w:noProof/>
                <w:webHidden/>
              </w:rPr>
              <w:fldChar w:fldCharType="end"/>
            </w:r>
          </w:hyperlink>
        </w:p>
        <w:p w14:paraId="4B592ACC" w14:textId="66D56136" w:rsidR="00E619A4" w:rsidRDefault="004F3726">
          <w:pPr>
            <w:pStyle w:val="TOC2"/>
            <w:tabs>
              <w:tab w:val="right" w:leader="dot" w:pos="9350"/>
            </w:tabs>
            <w:rPr>
              <w:rFonts w:asciiTheme="minorHAnsi" w:eastAsiaTheme="minorEastAsia" w:hAnsiTheme="minorHAnsi"/>
              <w:noProof/>
              <w:sz w:val="22"/>
            </w:rPr>
          </w:pPr>
          <w:hyperlink w:anchor="_Toc46312293" w:history="1">
            <w:r w:rsidR="00E619A4" w:rsidRPr="002A6B8C">
              <w:rPr>
                <w:rStyle w:val="Hyperlink"/>
                <w:noProof/>
              </w:rPr>
              <w:t>Installing R</w:t>
            </w:r>
            <w:r w:rsidR="00E619A4">
              <w:rPr>
                <w:noProof/>
                <w:webHidden/>
              </w:rPr>
              <w:tab/>
            </w:r>
            <w:r w:rsidR="00E619A4">
              <w:rPr>
                <w:noProof/>
                <w:webHidden/>
              </w:rPr>
              <w:fldChar w:fldCharType="begin"/>
            </w:r>
            <w:r w:rsidR="00E619A4">
              <w:rPr>
                <w:noProof/>
                <w:webHidden/>
              </w:rPr>
              <w:instrText xml:space="preserve"> PAGEREF _Toc46312293 \h </w:instrText>
            </w:r>
            <w:r w:rsidR="00E619A4">
              <w:rPr>
                <w:noProof/>
                <w:webHidden/>
              </w:rPr>
            </w:r>
            <w:r w:rsidR="00E619A4">
              <w:rPr>
                <w:noProof/>
                <w:webHidden/>
              </w:rPr>
              <w:fldChar w:fldCharType="separate"/>
            </w:r>
            <w:r>
              <w:rPr>
                <w:noProof/>
                <w:webHidden/>
              </w:rPr>
              <w:t>6</w:t>
            </w:r>
            <w:r w:rsidR="00E619A4">
              <w:rPr>
                <w:noProof/>
                <w:webHidden/>
              </w:rPr>
              <w:fldChar w:fldCharType="end"/>
            </w:r>
          </w:hyperlink>
        </w:p>
        <w:p w14:paraId="36CBB6A4" w14:textId="350494E4" w:rsidR="00E619A4" w:rsidRDefault="004F3726">
          <w:pPr>
            <w:pStyle w:val="TOC2"/>
            <w:tabs>
              <w:tab w:val="right" w:leader="dot" w:pos="9350"/>
            </w:tabs>
            <w:rPr>
              <w:rFonts w:asciiTheme="minorHAnsi" w:eastAsiaTheme="minorEastAsia" w:hAnsiTheme="minorHAnsi"/>
              <w:noProof/>
              <w:sz w:val="22"/>
            </w:rPr>
          </w:pPr>
          <w:hyperlink w:anchor="_Toc46312294" w:history="1">
            <w:r w:rsidR="00E619A4" w:rsidRPr="002A6B8C">
              <w:rPr>
                <w:rStyle w:val="Hyperlink"/>
                <w:noProof/>
              </w:rPr>
              <w:t>Setting R Environment Variables</w:t>
            </w:r>
            <w:r w:rsidR="00E619A4">
              <w:rPr>
                <w:noProof/>
                <w:webHidden/>
              </w:rPr>
              <w:tab/>
            </w:r>
            <w:r w:rsidR="00E619A4">
              <w:rPr>
                <w:noProof/>
                <w:webHidden/>
              </w:rPr>
              <w:fldChar w:fldCharType="begin"/>
            </w:r>
            <w:r w:rsidR="00E619A4">
              <w:rPr>
                <w:noProof/>
                <w:webHidden/>
              </w:rPr>
              <w:instrText xml:space="preserve"> PAGEREF _Toc46312294 \h </w:instrText>
            </w:r>
            <w:r w:rsidR="00E619A4">
              <w:rPr>
                <w:noProof/>
                <w:webHidden/>
              </w:rPr>
            </w:r>
            <w:r w:rsidR="00E619A4">
              <w:rPr>
                <w:noProof/>
                <w:webHidden/>
              </w:rPr>
              <w:fldChar w:fldCharType="separate"/>
            </w:r>
            <w:r>
              <w:rPr>
                <w:noProof/>
                <w:webHidden/>
              </w:rPr>
              <w:t>7</w:t>
            </w:r>
            <w:r w:rsidR="00E619A4">
              <w:rPr>
                <w:noProof/>
                <w:webHidden/>
              </w:rPr>
              <w:fldChar w:fldCharType="end"/>
            </w:r>
          </w:hyperlink>
        </w:p>
        <w:p w14:paraId="402A85F3" w14:textId="5FC9A6AB" w:rsidR="00E619A4" w:rsidRDefault="004F3726">
          <w:pPr>
            <w:pStyle w:val="TOC2"/>
            <w:tabs>
              <w:tab w:val="right" w:leader="dot" w:pos="9350"/>
            </w:tabs>
            <w:rPr>
              <w:rFonts w:asciiTheme="minorHAnsi" w:eastAsiaTheme="minorEastAsia" w:hAnsiTheme="minorHAnsi"/>
              <w:noProof/>
              <w:sz w:val="22"/>
            </w:rPr>
          </w:pPr>
          <w:hyperlink w:anchor="_Toc46312295" w:history="1">
            <w:r w:rsidR="00E619A4" w:rsidRPr="002A6B8C">
              <w:rPr>
                <w:rStyle w:val="Hyperlink"/>
                <w:noProof/>
              </w:rPr>
              <w:t>Installing the randomForest Library</w:t>
            </w:r>
            <w:r w:rsidR="00E619A4">
              <w:rPr>
                <w:noProof/>
                <w:webHidden/>
              </w:rPr>
              <w:tab/>
            </w:r>
            <w:r w:rsidR="00E619A4">
              <w:rPr>
                <w:noProof/>
                <w:webHidden/>
              </w:rPr>
              <w:fldChar w:fldCharType="begin"/>
            </w:r>
            <w:r w:rsidR="00E619A4">
              <w:rPr>
                <w:noProof/>
                <w:webHidden/>
              </w:rPr>
              <w:instrText xml:space="preserve"> PAGEREF _Toc46312295 \h </w:instrText>
            </w:r>
            <w:r w:rsidR="00E619A4">
              <w:rPr>
                <w:noProof/>
                <w:webHidden/>
              </w:rPr>
            </w:r>
            <w:r w:rsidR="00E619A4">
              <w:rPr>
                <w:noProof/>
                <w:webHidden/>
              </w:rPr>
              <w:fldChar w:fldCharType="separate"/>
            </w:r>
            <w:r>
              <w:rPr>
                <w:noProof/>
                <w:webHidden/>
              </w:rPr>
              <w:t>11</w:t>
            </w:r>
            <w:r w:rsidR="00E619A4">
              <w:rPr>
                <w:noProof/>
                <w:webHidden/>
              </w:rPr>
              <w:fldChar w:fldCharType="end"/>
            </w:r>
          </w:hyperlink>
        </w:p>
        <w:p w14:paraId="3A6182FC" w14:textId="1E870895" w:rsidR="00E619A4" w:rsidRDefault="004F3726">
          <w:pPr>
            <w:pStyle w:val="TOC2"/>
            <w:tabs>
              <w:tab w:val="right" w:leader="dot" w:pos="9350"/>
            </w:tabs>
            <w:rPr>
              <w:rFonts w:asciiTheme="minorHAnsi" w:eastAsiaTheme="minorEastAsia" w:hAnsiTheme="minorHAnsi"/>
              <w:noProof/>
              <w:sz w:val="22"/>
            </w:rPr>
          </w:pPr>
          <w:hyperlink w:anchor="_Toc46312296" w:history="1">
            <w:r w:rsidR="00E619A4" w:rsidRPr="002A6B8C">
              <w:rPr>
                <w:rStyle w:val="Hyperlink"/>
                <w:noProof/>
              </w:rPr>
              <w:t>Installing RStudio (Optional)</w:t>
            </w:r>
            <w:r w:rsidR="00E619A4">
              <w:rPr>
                <w:noProof/>
                <w:webHidden/>
              </w:rPr>
              <w:tab/>
            </w:r>
            <w:r w:rsidR="00E619A4">
              <w:rPr>
                <w:noProof/>
                <w:webHidden/>
              </w:rPr>
              <w:fldChar w:fldCharType="begin"/>
            </w:r>
            <w:r w:rsidR="00E619A4">
              <w:rPr>
                <w:noProof/>
                <w:webHidden/>
              </w:rPr>
              <w:instrText xml:space="preserve"> PAGEREF _Toc46312296 \h </w:instrText>
            </w:r>
            <w:r w:rsidR="00E619A4">
              <w:rPr>
                <w:noProof/>
                <w:webHidden/>
              </w:rPr>
            </w:r>
            <w:r w:rsidR="00E619A4">
              <w:rPr>
                <w:noProof/>
                <w:webHidden/>
              </w:rPr>
              <w:fldChar w:fldCharType="separate"/>
            </w:r>
            <w:r>
              <w:rPr>
                <w:noProof/>
                <w:webHidden/>
              </w:rPr>
              <w:t>12</w:t>
            </w:r>
            <w:r w:rsidR="00E619A4">
              <w:rPr>
                <w:noProof/>
                <w:webHidden/>
              </w:rPr>
              <w:fldChar w:fldCharType="end"/>
            </w:r>
          </w:hyperlink>
        </w:p>
        <w:p w14:paraId="49EAD0DE" w14:textId="4DA09EC7" w:rsidR="00E619A4" w:rsidRDefault="004F3726">
          <w:pPr>
            <w:pStyle w:val="TOC2"/>
            <w:tabs>
              <w:tab w:val="right" w:leader="dot" w:pos="9350"/>
            </w:tabs>
            <w:rPr>
              <w:rFonts w:asciiTheme="minorHAnsi" w:eastAsiaTheme="minorEastAsia" w:hAnsiTheme="minorHAnsi"/>
              <w:noProof/>
              <w:sz w:val="22"/>
            </w:rPr>
          </w:pPr>
          <w:hyperlink w:anchor="_Toc46312297" w:history="1">
            <w:r w:rsidR="00E619A4" w:rsidRPr="002A6B8C">
              <w:rPr>
                <w:rStyle w:val="Hyperlink"/>
                <w:noProof/>
              </w:rPr>
              <w:t>Configuring Pentaho Data Integration with R</w:t>
            </w:r>
            <w:r w:rsidR="00E619A4">
              <w:rPr>
                <w:noProof/>
                <w:webHidden/>
              </w:rPr>
              <w:tab/>
            </w:r>
            <w:r w:rsidR="00E619A4">
              <w:rPr>
                <w:noProof/>
                <w:webHidden/>
              </w:rPr>
              <w:fldChar w:fldCharType="begin"/>
            </w:r>
            <w:r w:rsidR="00E619A4">
              <w:rPr>
                <w:noProof/>
                <w:webHidden/>
              </w:rPr>
              <w:instrText xml:space="preserve"> PAGEREF _Toc46312297 \h </w:instrText>
            </w:r>
            <w:r w:rsidR="00E619A4">
              <w:rPr>
                <w:noProof/>
                <w:webHidden/>
              </w:rPr>
            </w:r>
            <w:r w:rsidR="00E619A4">
              <w:rPr>
                <w:noProof/>
                <w:webHidden/>
              </w:rPr>
              <w:fldChar w:fldCharType="separate"/>
            </w:r>
            <w:r>
              <w:rPr>
                <w:noProof/>
                <w:webHidden/>
              </w:rPr>
              <w:t>13</w:t>
            </w:r>
            <w:r w:rsidR="00E619A4">
              <w:rPr>
                <w:noProof/>
                <w:webHidden/>
              </w:rPr>
              <w:fldChar w:fldCharType="end"/>
            </w:r>
          </w:hyperlink>
        </w:p>
        <w:p w14:paraId="505BADE3" w14:textId="3A3E041E" w:rsidR="00E619A4" w:rsidRDefault="004F3726">
          <w:pPr>
            <w:pStyle w:val="TOC2"/>
            <w:tabs>
              <w:tab w:val="right" w:leader="dot" w:pos="9350"/>
            </w:tabs>
            <w:rPr>
              <w:rFonts w:asciiTheme="minorHAnsi" w:eastAsiaTheme="minorEastAsia" w:hAnsiTheme="minorHAnsi"/>
              <w:noProof/>
              <w:sz w:val="22"/>
            </w:rPr>
          </w:pPr>
          <w:hyperlink w:anchor="_Toc46312298" w:history="1">
            <w:r w:rsidR="00E619A4" w:rsidRPr="002A6B8C">
              <w:rPr>
                <w:rStyle w:val="Hyperlink"/>
                <w:noProof/>
              </w:rPr>
              <w:t>Verifying Your Installation</w:t>
            </w:r>
            <w:r w:rsidR="00E619A4">
              <w:rPr>
                <w:noProof/>
                <w:webHidden/>
              </w:rPr>
              <w:tab/>
            </w:r>
            <w:r w:rsidR="00E619A4">
              <w:rPr>
                <w:noProof/>
                <w:webHidden/>
              </w:rPr>
              <w:fldChar w:fldCharType="begin"/>
            </w:r>
            <w:r w:rsidR="00E619A4">
              <w:rPr>
                <w:noProof/>
                <w:webHidden/>
              </w:rPr>
              <w:instrText xml:space="preserve"> PAGEREF _Toc46312298 \h </w:instrText>
            </w:r>
            <w:r w:rsidR="00E619A4">
              <w:rPr>
                <w:noProof/>
                <w:webHidden/>
              </w:rPr>
            </w:r>
            <w:r w:rsidR="00E619A4">
              <w:rPr>
                <w:noProof/>
                <w:webHidden/>
              </w:rPr>
              <w:fldChar w:fldCharType="separate"/>
            </w:r>
            <w:r>
              <w:rPr>
                <w:noProof/>
                <w:webHidden/>
              </w:rPr>
              <w:t>13</w:t>
            </w:r>
            <w:r w:rsidR="00E619A4">
              <w:rPr>
                <w:noProof/>
                <w:webHidden/>
              </w:rPr>
              <w:fldChar w:fldCharType="end"/>
            </w:r>
          </w:hyperlink>
        </w:p>
        <w:p w14:paraId="682AC41D" w14:textId="01E0AF35" w:rsidR="00E619A4" w:rsidRDefault="004F3726">
          <w:pPr>
            <w:pStyle w:val="TOC1"/>
            <w:rPr>
              <w:rFonts w:asciiTheme="minorHAnsi" w:eastAsiaTheme="minorEastAsia" w:hAnsiTheme="minorHAnsi"/>
              <w:noProof/>
              <w:sz w:val="22"/>
            </w:rPr>
          </w:pPr>
          <w:hyperlink w:anchor="_Toc46312299" w:history="1">
            <w:r w:rsidR="00E619A4" w:rsidRPr="002A6B8C">
              <w:rPr>
                <w:rStyle w:val="Hyperlink"/>
                <w:noProof/>
              </w:rPr>
              <w:t>Lab 1: Credit Card Fraud – AutoML</w:t>
            </w:r>
            <w:r w:rsidR="00E619A4">
              <w:rPr>
                <w:noProof/>
                <w:webHidden/>
              </w:rPr>
              <w:tab/>
            </w:r>
            <w:r w:rsidR="00E619A4">
              <w:rPr>
                <w:noProof/>
                <w:webHidden/>
              </w:rPr>
              <w:fldChar w:fldCharType="begin"/>
            </w:r>
            <w:r w:rsidR="00E619A4">
              <w:rPr>
                <w:noProof/>
                <w:webHidden/>
              </w:rPr>
              <w:instrText xml:space="preserve"> PAGEREF _Toc46312299 \h </w:instrText>
            </w:r>
            <w:r w:rsidR="00E619A4">
              <w:rPr>
                <w:noProof/>
                <w:webHidden/>
              </w:rPr>
            </w:r>
            <w:r w:rsidR="00E619A4">
              <w:rPr>
                <w:noProof/>
                <w:webHidden/>
              </w:rPr>
              <w:fldChar w:fldCharType="separate"/>
            </w:r>
            <w:r>
              <w:rPr>
                <w:noProof/>
                <w:webHidden/>
              </w:rPr>
              <w:t>15</w:t>
            </w:r>
            <w:r w:rsidR="00E619A4">
              <w:rPr>
                <w:noProof/>
                <w:webHidden/>
              </w:rPr>
              <w:fldChar w:fldCharType="end"/>
            </w:r>
          </w:hyperlink>
        </w:p>
        <w:p w14:paraId="4BB286E5" w14:textId="6F96BBD8" w:rsidR="00E619A4" w:rsidRDefault="004F3726">
          <w:pPr>
            <w:pStyle w:val="TOC2"/>
            <w:tabs>
              <w:tab w:val="right" w:leader="dot" w:pos="9350"/>
            </w:tabs>
            <w:rPr>
              <w:rFonts w:asciiTheme="minorHAnsi" w:eastAsiaTheme="minorEastAsia" w:hAnsiTheme="minorHAnsi"/>
              <w:noProof/>
              <w:sz w:val="22"/>
            </w:rPr>
          </w:pPr>
          <w:hyperlink w:anchor="_Toc46312300" w:history="1">
            <w:r w:rsidR="00E619A4" w:rsidRPr="002A6B8C">
              <w:rPr>
                <w:rStyle w:val="Hyperlink"/>
                <w:noProof/>
              </w:rPr>
              <w:t>Objectives</w:t>
            </w:r>
            <w:r w:rsidR="00E619A4">
              <w:rPr>
                <w:noProof/>
                <w:webHidden/>
              </w:rPr>
              <w:tab/>
            </w:r>
            <w:r w:rsidR="00E619A4">
              <w:rPr>
                <w:noProof/>
                <w:webHidden/>
              </w:rPr>
              <w:fldChar w:fldCharType="begin"/>
            </w:r>
            <w:r w:rsidR="00E619A4">
              <w:rPr>
                <w:noProof/>
                <w:webHidden/>
              </w:rPr>
              <w:instrText xml:space="preserve"> PAGEREF _Toc46312300 \h </w:instrText>
            </w:r>
            <w:r w:rsidR="00E619A4">
              <w:rPr>
                <w:noProof/>
                <w:webHidden/>
              </w:rPr>
            </w:r>
            <w:r w:rsidR="00E619A4">
              <w:rPr>
                <w:noProof/>
                <w:webHidden/>
              </w:rPr>
              <w:fldChar w:fldCharType="separate"/>
            </w:r>
            <w:r>
              <w:rPr>
                <w:noProof/>
                <w:webHidden/>
              </w:rPr>
              <w:t>15</w:t>
            </w:r>
            <w:r w:rsidR="00E619A4">
              <w:rPr>
                <w:noProof/>
                <w:webHidden/>
              </w:rPr>
              <w:fldChar w:fldCharType="end"/>
            </w:r>
          </w:hyperlink>
        </w:p>
        <w:p w14:paraId="1AEDCA6C" w14:textId="1F29063D" w:rsidR="00E619A4" w:rsidRDefault="004F3726">
          <w:pPr>
            <w:pStyle w:val="TOC2"/>
            <w:tabs>
              <w:tab w:val="right" w:leader="dot" w:pos="9350"/>
            </w:tabs>
            <w:rPr>
              <w:rFonts w:asciiTheme="minorHAnsi" w:eastAsiaTheme="minorEastAsia" w:hAnsiTheme="minorHAnsi"/>
              <w:noProof/>
              <w:sz w:val="22"/>
            </w:rPr>
          </w:pPr>
          <w:hyperlink w:anchor="_Toc46312301" w:history="1">
            <w:r w:rsidR="00E619A4" w:rsidRPr="002A6B8C">
              <w:rPr>
                <w:rStyle w:val="Hyperlink"/>
                <w:noProof/>
              </w:rPr>
              <w:t>Step 1 – Data Preparation</w:t>
            </w:r>
            <w:r w:rsidR="00E619A4">
              <w:rPr>
                <w:noProof/>
                <w:webHidden/>
              </w:rPr>
              <w:tab/>
            </w:r>
            <w:r w:rsidR="00E619A4">
              <w:rPr>
                <w:noProof/>
                <w:webHidden/>
              </w:rPr>
              <w:fldChar w:fldCharType="begin"/>
            </w:r>
            <w:r w:rsidR="00E619A4">
              <w:rPr>
                <w:noProof/>
                <w:webHidden/>
              </w:rPr>
              <w:instrText xml:space="preserve"> PAGEREF _Toc46312301 \h </w:instrText>
            </w:r>
            <w:r w:rsidR="00E619A4">
              <w:rPr>
                <w:noProof/>
                <w:webHidden/>
              </w:rPr>
            </w:r>
            <w:r w:rsidR="00E619A4">
              <w:rPr>
                <w:noProof/>
                <w:webHidden/>
              </w:rPr>
              <w:fldChar w:fldCharType="separate"/>
            </w:r>
            <w:r>
              <w:rPr>
                <w:noProof/>
                <w:webHidden/>
              </w:rPr>
              <w:t>15</w:t>
            </w:r>
            <w:r w:rsidR="00E619A4">
              <w:rPr>
                <w:noProof/>
                <w:webHidden/>
              </w:rPr>
              <w:fldChar w:fldCharType="end"/>
            </w:r>
          </w:hyperlink>
        </w:p>
        <w:p w14:paraId="2F7B52CC" w14:textId="6D7F0EE8" w:rsidR="00E619A4" w:rsidRDefault="004F3726">
          <w:pPr>
            <w:pStyle w:val="TOC2"/>
            <w:tabs>
              <w:tab w:val="right" w:leader="dot" w:pos="9350"/>
            </w:tabs>
            <w:rPr>
              <w:rFonts w:asciiTheme="minorHAnsi" w:eastAsiaTheme="minorEastAsia" w:hAnsiTheme="minorHAnsi"/>
              <w:noProof/>
              <w:sz w:val="22"/>
            </w:rPr>
          </w:pPr>
          <w:hyperlink w:anchor="_Toc46312302" w:history="1">
            <w:r w:rsidR="00E619A4" w:rsidRPr="002A6B8C">
              <w:rPr>
                <w:rStyle w:val="Hyperlink"/>
                <w:noProof/>
              </w:rPr>
              <w:t>Step 2 – Feature Engineering</w:t>
            </w:r>
            <w:r w:rsidR="00E619A4">
              <w:rPr>
                <w:noProof/>
                <w:webHidden/>
              </w:rPr>
              <w:tab/>
            </w:r>
            <w:r w:rsidR="00E619A4">
              <w:rPr>
                <w:noProof/>
                <w:webHidden/>
              </w:rPr>
              <w:fldChar w:fldCharType="begin"/>
            </w:r>
            <w:r w:rsidR="00E619A4">
              <w:rPr>
                <w:noProof/>
                <w:webHidden/>
              </w:rPr>
              <w:instrText xml:space="preserve"> PAGEREF _Toc46312302 \h </w:instrText>
            </w:r>
            <w:r w:rsidR="00E619A4">
              <w:rPr>
                <w:noProof/>
                <w:webHidden/>
              </w:rPr>
            </w:r>
            <w:r w:rsidR="00E619A4">
              <w:rPr>
                <w:noProof/>
                <w:webHidden/>
              </w:rPr>
              <w:fldChar w:fldCharType="separate"/>
            </w:r>
            <w:r>
              <w:rPr>
                <w:noProof/>
                <w:webHidden/>
              </w:rPr>
              <w:t>18</w:t>
            </w:r>
            <w:r w:rsidR="00E619A4">
              <w:rPr>
                <w:noProof/>
                <w:webHidden/>
              </w:rPr>
              <w:fldChar w:fldCharType="end"/>
            </w:r>
          </w:hyperlink>
        </w:p>
        <w:p w14:paraId="2924337A" w14:textId="4856937D" w:rsidR="00E619A4" w:rsidRDefault="004F3726">
          <w:pPr>
            <w:pStyle w:val="TOC2"/>
            <w:tabs>
              <w:tab w:val="right" w:leader="dot" w:pos="9350"/>
            </w:tabs>
            <w:rPr>
              <w:rFonts w:asciiTheme="minorHAnsi" w:eastAsiaTheme="minorEastAsia" w:hAnsiTheme="minorHAnsi"/>
              <w:noProof/>
              <w:sz w:val="22"/>
            </w:rPr>
          </w:pPr>
          <w:hyperlink w:anchor="_Toc46312303" w:history="1">
            <w:r w:rsidR="00E619A4" w:rsidRPr="002A6B8C">
              <w:rPr>
                <w:rStyle w:val="Hyperlink"/>
                <w:noProof/>
              </w:rPr>
              <w:t>Step 3 – Test Machine Learning Models to Identify the Most Accurate Model</w:t>
            </w:r>
            <w:r w:rsidR="00E619A4">
              <w:rPr>
                <w:noProof/>
                <w:webHidden/>
              </w:rPr>
              <w:tab/>
            </w:r>
            <w:r w:rsidR="00E619A4">
              <w:rPr>
                <w:noProof/>
                <w:webHidden/>
              </w:rPr>
              <w:fldChar w:fldCharType="begin"/>
            </w:r>
            <w:r w:rsidR="00E619A4">
              <w:rPr>
                <w:noProof/>
                <w:webHidden/>
              </w:rPr>
              <w:instrText xml:space="preserve"> PAGEREF _Toc46312303 \h </w:instrText>
            </w:r>
            <w:r w:rsidR="00E619A4">
              <w:rPr>
                <w:noProof/>
                <w:webHidden/>
              </w:rPr>
            </w:r>
            <w:r w:rsidR="00E619A4">
              <w:rPr>
                <w:noProof/>
                <w:webHidden/>
              </w:rPr>
              <w:fldChar w:fldCharType="separate"/>
            </w:r>
            <w:r>
              <w:rPr>
                <w:noProof/>
                <w:webHidden/>
              </w:rPr>
              <w:t>18</w:t>
            </w:r>
            <w:r w:rsidR="00E619A4">
              <w:rPr>
                <w:noProof/>
                <w:webHidden/>
              </w:rPr>
              <w:fldChar w:fldCharType="end"/>
            </w:r>
          </w:hyperlink>
        </w:p>
        <w:p w14:paraId="6CD7A137" w14:textId="0A78860E" w:rsidR="00E619A4" w:rsidRDefault="004F3726">
          <w:pPr>
            <w:pStyle w:val="TOC3"/>
            <w:tabs>
              <w:tab w:val="right" w:leader="dot" w:pos="9350"/>
            </w:tabs>
            <w:rPr>
              <w:rFonts w:asciiTheme="minorHAnsi" w:eastAsiaTheme="minorEastAsia" w:hAnsiTheme="minorHAnsi"/>
              <w:noProof/>
              <w:sz w:val="22"/>
            </w:rPr>
          </w:pPr>
          <w:hyperlink w:anchor="_Toc46312304" w:history="1">
            <w:r w:rsidR="00E619A4" w:rsidRPr="002A6B8C">
              <w:rPr>
                <w:rStyle w:val="Hyperlink"/>
                <w:noProof/>
              </w:rPr>
              <w:t>TPOT: py-auto_ml</w:t>
            </w:r>
            <w:r w:rsidR="00E619A4">
              <w:rPr>
                <w:noProof/>
                <w:webHidden/>
              </w:rPr>
              <w:tab/>
            </w:r>
            <w:r w:rsidR="00E619A4">
              <w:rPr>
                <w:noProof/>
                <w:webHidden/>
              </w:rPr>
              <w:fldChar w:fldCharType="begin"/>
            </w:r>
            <w:r w:rsidR="00E619A4">
              <w:rPr>
                <w:noProof/>
                <w:webHidden/>
              </w:rPr>
              <w:instrText xml:space="preserve"> PAGEREF _Toc46312304 \h </w:instrText>
            </w:r>
            <w:r w:rsidR="00E619A4">
              <w:rPr>
                <w:noProof/>
                <w:webHidden/>
              </w:rPr>
            </w:r>
            <w:r w:rsidR="00E619A4">
              <w:rPr>
                <w:noProof/>
                <w:webHidden/>
              </w:rPr>
              <w:fldChar w:fldCharType="separate"/>
            </w:r>
            <w:r>
              <w:rPr>
                <w:noProof/>
                <w:webHidden/>
              </w:rPr>
              <w:t>18</w:t>
            </w:r>
            <w:r w:rsidR="00E619A4">
              <w:rPr>
                <w:noProof/>
                <w:webHidden/>
              </w:rPr>
              <w:fldChar w:fldCharType="end"/>
            </w:r>
          </w:hyperlink>
        </w:p>
        <w:p w14:paraId="2750A947" w14:textId="4D40302B" w:rsidR="00E619A4" w:rsidRDefault="004F3726">
          <w:pPr>
            <w:pStyle w:val="TOC3"/>
            <w:tabs>
              <w:tab w:val="right" w:leader="dot" w:pos="9350"/>
            </w:tabs>
            <w:rPr>
              <w:rFonts w:asciiTheme="minorHAnsi" w:eastAsiaTheme="minorEastAsia" w:hAnsiTheme="minorHAnsi"/>
              <w:noProof/>
              <w:sz w:val="22"/>
            </w:rPr>
          </w:pPr>
          <w:hyperlink w:anchor="_Toc46312305" w:history="1">
            <w:r w:rsidR="00E619A4" w:rsidRPr="002A6B8C">
              <w:rPr>
                <w:rStyle w:val="Hyperlink"/>
                <w:noProof/>
              </w:rPr>
              <w:t>Colab</w:t>
            </w:r>
            <w:r w:rsidR="00E619A4">
              <w:rPr>
                <w:noProof/>
                <w:webHidden/>
              </w:rPr>
              <w:tab/>
            </w:r>
            <w:r w:rsidR="00E619A4">
              <w:rPr>
                <w:noProof/>
                <w:webHidden/>
              </w:rPr>
              <w:fldChar w:fldCharType="begin"/>
            </w:r>
            <w:r w:rsidR="00E619A4">
              <w:rPr>
                <w:noProof/>
                <w:webHidden/>
              </w:rPr>
              <w:instrText xml:space="preserve"> PAGEREF _Toc46312305 \h </w:instrText>
            </w:r>
            <w:r w:rsidR="00E619A4">
              <w:rPr>
                <w:noProof/>
                <w:webHidden/>
              </w:rPr>
            </w:r>
            <w:r w:rsidR="00E619A4">
              <w:rPr>
                <w:noProof/>
                <w:webHidden/>
              </w:rPr>
              <w:fldChar w:fldCharType="separate"/>
            </w:r>
            <w:r>
              <w:rPr>
                <w:noProof/>
                <w:webHidden/>
              </w:rPr>
              <w:t>20</w:t>
            </w:r>
            <w:r w:rsidR="00E619A4">
              <w:rPr>
                <w:noProof/>
                <w:webHidden/>
              </w:rPr>
              <w:fldChar w:fldCharType="end"/>
            </w:r>
          </w:hyperlink>
        </w:p>
        <w:p w14:paraId="5C7ACAA7" w14:textId="29888A7F" w:rsidR="00E619A4" w:rsidRDefault="004F3726">
          <w:pPr>
            <w:pStyle w:val="TOC3"/>
            <w:tabs>
              <w:tab w:val="right" w:leader="dot" w:pos="9350"/>
            </w:tabs>
            <w:rPr>
              <w:rFonts w:asciiTheme="minorHAnsi" w:eastAsiaTheme="minorEastAsia" w:hAnsiTheme="minorHAnsi"/>
              <w:noProof/>
              <w:sz w:val="22"/>
            </w:rPr>
          </w:pPr>
          <w:hyperlink w:anchor="_Toc46312306" w:history="1">
            <w:r w:rsidR="00E619A4" w:rsidRPr="002A6B8C">
              <w:rPr>
                <w:rStyle w:val="Hyperlink"/>
                <w:noProof/>
              </w:rPr>
              <w:t>AutoML Script</w:t>
            </w:r>
            <w:r w:rsidR="00E619A4">
              <w:rPr>
                <w:noProof/>
                <w:webHidden/>
              </w:rPr>
              <w:tab/>
            </w:r>
            <w:r w:rsidR="00E619A4">
              <w:rPr>
                <w:noProof/>
                <w:webHidden/>
              </w:rPr>
              <w:fldChar w:fldCharType="begin"/>
            </w:r>
            <w:r w:rsidR="00E619A4">
              <w:rPr>
                <w:noProof/>
                <w:webHidden/>
              </w:rPr>
              <w:instrText xml:space="preserve"> PAGEREF _Toc46312306 \h </w:instrText>
            </w:r>
            <w:r w:rsidR="00E619A4">
              <w:rPr>
                <w:noProof/>
                <w:webHidden/>
              </w:rPr>
            </w:r>
            <w:r w:rsidR="00E619A4">
              <w:rPr>
                <w:noProof/>
                <w:webHidden/>
              </w:rPr>
              <w:fldChar w:fldCharType="separate"/>
            </w:r>
            <w:r>
              <w:rPr>
                <w:noProof/>
                <w:webHidden/>
              </w:rPr>
              <w:t>21</w:t>
            </w:r>
            <w:r w:rsidR="00E619A4">
              <w:rPr>
                <w:noProof/>
                <w:webHidden/>
              </w:rPr>
              <w:fldChar w:fldCharType="end"/>
            </w:r>
          </w:hyperlink>
        </w:p>
        <w:p w14:paraId="6DBD5BE8" w14:textId="101B4CD1" w:rsidR="00E619A4" w:rsidRDefault="004F3726">
          <w:pPr>
            <w:pStyle w:val="TOC3"/>
            <w:tabs>
              <w:tab w:val="right" w:leader="dot" w:pos="9350"/>
            </w:tabs>
            <w:rPr>
              <w:rFonts w:asciiTheme="minorHAnsi" w:eastAsiaTheme="minorEastAsia" w:hAnsiTheme="minorHAnsi"/>
              <w:noProof/>
              <w:sz w:val="22"/>
            </w:rPr>
          </w:pPr>
          <w:hyperlink w:anchor="_Toc46312307" w:history="1">
            <w:r w:rsidR="00E619A4" w:rsidRPr="002A6B8C">
              <w:rPr>
                <w:rStyle w:val="Hyperlink"/>
                <w:noProof/>
              </w:rPr>
              <w:t>Python Executor</w:t>
            </w:r>
            <w:r w:rsidR="00E619A4">
              <w:rPr>
                <w:noProof/>
                <w:webHidden/>
              </w:rPr>
              <w:tab/>
            </w:r>
            <w:r w:rsidR="00E619A4">
              <w:rPr>
                <w:noProof/>
                <w:webHidden/>
              </w:rPr>
              <w:fldChar w:fldCharType="begin"/>
            </w:r>
            <w:r w:rsidR="00E619A4">
              <w:rPr>
                <w:noProof/>
                <w:webHidden/>
              </w:rPr>
              <w:instrText xml:space="preserve"> PAGEREF _Toc46312307 \h </w:instrText>
            </w:r>
            <w:r w:rsidR="00E619A4">
              <w:rPr>
                <w:noProof/>
                <w:webHidden/>
              </w:rPr>
            </w:r>
            <w:r w:rsidR="00E619A4">
              <w:rPr>
                <w:noProof/>
                <w:webHidden/>
              </w:rPr>
              <w:fldChar w:fldCharType="separate"/>
            </w:r>
            <w:r>
              <w:rPr>
                <w:noProof/>
                <w:webHidden/>
              </w:rPr>
              <w:t>23</w:t>
            </w:r>
            <w:r w:rsidR="00E619A4">
              <w:rPr>
                <w:noProof/>
                <w:webHidden/>
              </w:rPr>
              <w:fldChar w:fldCharType="end"/>
            </w:r>
          </w:hyperlink>
        </w:p>
        <w:p w14:paraId="147BBB0F" w14:textId="03B33A79" w:rsidR="00E619A4" w:rsidRDefault="004F3726">
          <w:pPr>
            <w:pStyle w:val="TOC1"/>
            <w:rPr>
              <w:rFonts w:asciiTheme="minorHAnsi" w:eastAsiaTheme="minorEastAsia" w:hAnsiTheme="minorHAnsi"/>
              <w:noProof/>
              <w:sz w:val="22"/>
            </w:rPr>
          </w:pPr>
          <w:hyperlink w:anchor="_Toc46312308" w:history="1">
            <w:r w:rsidR="00E619A4" w:rsidRPr="002A6B8C">
              <w:rPr>
                <w:rStyle w:val="Hyperlink"/>
                <w:noProof/>
              </w:rPr>
              <w:t>Lab 2: Credit Card Fraud – randomForest</w:t>
            </w:r>
            <w:r w:rsidR="00E619A4">
              <w:rPr>
                <w:noProof/>
                <w:webHidden/>
              </w:rPr>
              <w:tab/>
            </w:r>
            <w:r w:rsidR="00E619A4">
              <w:rPr>
                <w:noProof/>
                <w:webHidden/>
              </w:rPr>
              <w:fldChar w:fldCharType="begin"/>
            </w:r>
            <w:r w:rsidR="00E619A4">
              <w:rPr>
                <w:noProof/>
                <w:webHidden/>
              </w:rPr>
              <w:instrText xml:space="preserve"> PAGEREF _Toc46312308 \h </w:instrText>
            </w:r>
            <w:r w:rsidR="00E619A4">
              <w:rPr>
                <w:noProof/>
                <w:webHidden/>
              </w:rPr>
            </w:r>
            <w:r w:rsidR="00E619A4">
              <w:rPr>
                <w:noProof/>
                <w:webHidden/>
              </w:rPr>
              <w:fldChar w:fldCharType="separate"/>
            </w:r>
            <w:r>
              <w:rPr>
                <w:noProof/>
                <w:webHidden/>
              </w:rPr>
              <w:t>29</w:t>
            </w:r>
            <w:r w:rsidR="00E619A4">
              <w:rPr>
                <w:noProof/>
                <w:webHidden/>
              </w:rPr>
              <w:fldChar w:fldCharType="end"/>
            </w:r>
          </w:hyperlink>
        </w:p>
        <w:p w14:paraId="69C3F7F4" w14:textId="085CB749" w:rsidR="00E619A4" w:rsidRDefault="004F3726">
          <w:pPr>
            <w:pStyle w:val="TOC2"/>
            <w:tabs>
              <w:tab w:val="right" w:leader="dot" w:pos="9350"/>
            </w:tabs>
            <w:rPr>
              <w:rFonts w:asciiTheme="minorHAnsi" w:eastAsiaTheme="minorEastAsia" w:hAnsiTheme="minorHAnsi"/>
              <w:noProof/>
              <w:sz w:val="22"/>
            </w:rPr>
          </w:pPr>
          <w:hyperlink w:anchor="_Toc46312309" w:history="1">
            <w:r w:rsidR="00E619A4" w:rsidRPr="002A6B8C">
              <w:rPr>
                <w:rStyle w:val="Hyperlink"/>
                <w:noProof/>
              </w:rPr>
              <w:t>Objectives</w:t>
            </w:r>
            <w:r w:rsidR="00E619A4">
              <w:rPr>
                <w:noProof/>
                <w:webHidden/>
              </w:rPr>
              <w:tab/>
            </w:r>
            <w:r w:rsidR="00E619A4">
              <w:rPr>
                <w:noProof/>
                <w:webHidden/>
              </w:rPr>
              <w:fldChar w:fldCharType="begin"/>
            </w:r>
            <w:r w:rsidR="00E619A4">
              <w:rPr>
                <w:noProof/>
                <w:webHidden/>
              </w:rPr>
              <w:instrText xml:space="preserve"> PAGEREF _Toc46312309 \h </w:instrText>
            </w:r>
            <w:r w:rsidR="00E619A4">
              <w:rPr>
                <w:noProof/>
                <w:webHidden/>
              </w:rPr>
            </w:r>
            <w:r w:rsidR="00E619A4">
              <w:rPr>
                <w:noProof/>
                <w:webHidden/>
              </w:rPr>
              <w:fldChar w:fldCharType="separate"/>
            </w:r>
            <w:r>
              <w:rPr>
                <w:noProof/>
                <w:webHidden/>
              </w:rPr>
              <w:t>29</w:t>
            </w:r>
            <w:r w:rsidR="00E619A4">
              <w:rPr>
                <w:noProof/>
                <w:webHidden/>
              </w:rPr>
              <w:fldChar w:fldCharType="end"/>
            </w:r>
          </w:hyperlink>
        </w:p>
        <w:p w14:paraId="1E0C2CC0" w14:textId="0458E1ED" w:rsidR="00E619A4" w:rsidRDefault="004F3726">
          <w:pPr>
            <w:pStyle w:val="TOC2"/>
            <w:tabs>
              <w:tab w:val="right" w:leader="dot" w:pos="9350"/>
            </w:tabs>
            <w:rPr>
              <w:rFonts w:asciiTheme="minorHAnsi" w:eastAsiaTheme="minorEastAsia" w:hAnsiTheme="minorHAnsi"/>
              <w:noProof/>
              <w:sz w:val="22"/>
            </w:rPr>
          </w:pPr>
          <w:hyperlink w:anchor="_Toc46312310" w:history="1">
            <w:r w:rsidR="00E619A4" w:rsidRPr="002A6B8C">
              <w:rPr>
                <w:rStyle w:val="Hyperlink"/>
                <w:noProof/>
              </w:rPr>
              <w:t>Train the Model</w:t>
            </w:r>
            <w:r w:rsidR="00E619A4">
              <w:rPr>
                <w:noProof/>
                <w:webHidden/>
              </w:rPr>
              <w:tab/>
            </w:r>
            <w:r w:rsidR="00E619A4">
              <w:rPr>
                <w:noProof/>
                <w:webHidden/>
              </w:rPr>
              <w:fldChar w:fldCharType="begin"/>
            </w:r>
            <w:r w:rsidR="00E619A4">
              <w:rPr>
                <w:noProof/>
                <w:webHidden/>
              </w:rPr>
              <w:instrText xml:space="preserve"> PAGEREF _Toc46312310 \h </w:instrText>
            </w:r>
            <w:r w:rsidR="00E619A4">
              <w:rPr>
                <w:noProof/>
                <w:webHidden/>
              </w:rPr>
            </w:r>
            <w:r w:rsidR="00E619A4">
              <w:rPr>
                <w:noProof/>
                <w:webHidden/>
              </w:rPr>
              <w:fldChar w:fldCharType="separate"/>
            </w:r>
            <w:r>
              <w:rPr>
                <w:noProof/>
                <w:webHidden/>
              </w:rPr>
              <w:t>29</w:t>
            </w:r>
            <w:r w:rsidR="00E619A4">
              <w:rPr>
                <w:noProof/>
                <w:webHidden/>
              </w:rPr>
              <w:fldChar w:fldCharType="end"/>
            </w:r>
          </w:hyperlink>
        </w:p>
        <w:p w14:paraId="541D84CF" w14:textId="0A2F6328" w:rsidR="00E619A4" w:rsidRDefault="004F3726">
          <w:pPr>
            <w:pStyle w:val="TOC2"/>
            <w:tabs>
              <w:tab w:val="right" w:leader="dot" w:pos="9350"/>
            </w:tabs>
            <w:rPr>
              <w:rFonts w:asciiTheme="minorHAnsi" w:eastAsiaTheme="minorEastAsia" w:hAnsiTheme="minorHAnsi"/>
              <w:noProof/>
              <w:sz w:val="22"/>
            </w:rPr>
          </w:pPr>
          <w:hyperlink w:anchor="_Toc46312311" w:history="1">
            <w:r w:rsidR="00E619A4" w:rsidRPr="002A6B8C">
              <w:rPr>
                <w:rStyle w:val="Hyperlink"/>
                <w:noProof/>
              </w:rPr>
              <w:t>R Script Executor: Train Model</w:t>
            </w:r>
            <w:r w:rsidR="00E619A4">
              <w:rPr>
                <w:noProof/>
                <w:webHidden/>
              </w:rPr>
              <w:tab/>
            </w:r>
            <w:r w:rsidR="00E619A4">
              <w:rPr>
                <w:noProof/>
                <w:webHidden/>
              </w:rPr>
              <w:fldChar w:fldCharType="begin"/>
            </w:r>
            <w:r w:rsidR="00E619A4">
              <w:rPr>
                <w:noProof/>
                <w:webHidden/>
              </w:rPr>
              <w:instrText xml:space="preserve"> PAGEREF _Toc46312311 \h </w:instrText>
            </w:r>
            <w:r w:rsidR="00E619A4">
              <w:rPr>
                <w:noProof/>
                <w:webHidden/>
              </w:rPr>
            </w:r>
            <w:r w:rsidR="00E619A4">
              <w:rPr>
                <w:noProof/>
                <w:webHidden/>
              </w:rPr>
              <w:fldChar w:fldCharType="separate"/>
            </w:r>
            <w:r>
              <w:rPr>
                <w:noProof/>
                <w:webHidden/>
              </w:rPr>
              <w:t>30</w:t>
            </w:r>
            <w:r w:rsidR="00E619A4">
              <w:rPr>
                <w:noProof/>
                <w:webHidden/>
              </w:rPr>
              <w:fldChar w:fldCharType="end"/>
            </w:r>
          </w:hyperlink>
        </w:p>
        <w:p w14:paraId="0B7CE8D9" w14:textId="0FC620F2" w:rsidR="00E619A4" w:rsidRDefault="004F3726">
          <w:pPr>
            <w:pStyle w:val="TOC2"/>
            <w:tabs>
              <w:tab w:val="right" w:leader="dot" w:pos="9350"/>
            </w:tabs>
            <w:rPr>
              <w:rFonts w:asciiTheme="minorHAnsi" w:eastAsiaTheme="minorEastAsia" w:hAnsiTheme="minorHAnsi"/>
              <w:noProof/>
              <w:sz w:val="22"/>
            </w:rPr>
          </w:pPr>
          <w:hyperlink w:anchor="_Toc46312312" w:history="1">
            <w:r w:rsidR="00E619A4" w:rsidRPr="002A6B8C">
              <w:rPr>
                <w:rStyle w:val="Hyperlink"/>
                <w:noProof/>
              </w:rPr>
              <w:t>Predict Fraudulent Credit Card Transactions</w:t>
            </w:r>
            <w:r w:rsidR="00E619A4">
              <w:rPr>
                <w:noProof/>
                <w:webHidden/>
              </w:rPr>
              <w:tab/>
            </w:r>
            <w:r w:rsidR="00E619A4">
              <w:rPr>
                <w:noProof/>
                <w:webHidden/>
              </w:rPr>
              <w:fldChar w:fldCharType="begin"/>
            </w:r>
            <w:r w:rsidR="00E619A4">
              <w:rPr>
                <w:noProof/>
                <w:webHidden/>
              </w:rPr>
              <w:instrText xml:space="preserve"> PAGEREF _Toc46312312 \h </w:instrText>
            </w:r>
            <w:r w:rsidR="00E619A4">
              <w:rPr>
                <w:noProof/>
                <w:webHidden/>
              </w:rPr>
            </w:r>
            <w:r w:rsidR="00E619A4">
              <w:rPr>
                <w:noProof/>
                <w:webHidden/>
              </w:rPr>
              <w:fldChar w:fldCharType="separate"/>
            </w:r>
            <w:r>
              <w:rPr>
                <w:noProof/>
                <w:webHidden/>
              </w:rPr>
              <w:t>33</w:t>
            </w:r>
            <w:r w:rsidR="00E619A4">
              <w:rPr>
                <w:noProof/>
                <w:webHidden/>
              </w:rPr>
              <w:fldChar w:fldCharType="end"/>
            </w:r>
          </w:hyperlink>
        </w:p>
        <w:p w14:paraId="51FD72AC" w14:textId="48710C7E" w:rsidR="00E619A4" w:rsidRDefault="004F3726">
          <w:pPr>
            <w:pStyle w:val="TOC1"/>
            <w:rPr>
              <w:rFonts w:asciiTheme="minorHAnsi" w:eastAsiaTheme="minorEastAsia" w:hAnsiTheme="minorHAnsi"/>
              <w:noProof/>
              <w:sz w:val="22"/>
            </w:rPr>
          </w:pPr>
          <w:hyperlink w:anchor="_Toc46312313" w:history="1">
            <w:r w:rsidR="00E619A4" w:rsidRPr="002A6B8C">
              <w:rPr>
                <w:rStyle w:val="Hyperlink"/>
                <w:noProof/>
              </w:rPr>
              <w:t>Appendix A: Python Script for PDI</w:t>
            </w:r>
            <w:r w:rsidR="00E619A4">
              <w:rPr>
                <w:noProof/>
                <w:webHidden/>
              </w:rPr>
              <w:tab/>
            </w:r>
            <w:r w:rsidR="00E619A4">
              <w:rPr>
                <w:noProof/>
                <w:webHidden/>
              </w:rPr>
              <w:fldChar w:fldCharType="begin"/>
            </w:r>
            <w:r w:rsidR="00E619A4">
              <w:rPr>
                <w:noProof/>
                <w:webHidden/>
              </w:rPr>
              <w:instrText xml:space="preserve"> PAGEREF _Toc46312313 \h </w:instrText>
            </w:r>
            <w:r w:rsidR="00E619A4">
              <w:rPr>
                <w:noProof/>
                <w:webHidden/>
              </w:rPr>
            </w:r>
            <w:r w:rsidR="00E619A4">
              <w:rPr>
                <w:noProof/>
                <w:webHidden/>
              </w:rPr>
              <w:fldChar w:fldCharType="separate"/>
            </w:r>
            <w:r>
              <w:rPr>
                <w:noProof/>
                <w:webHidden/>
              </w:rPr>
              <w:t>38</w:t>
            </w:r>
            <w:r w:rsidR="00E619A4">
              <w:rPr>
                <w:noProof/>
                <w:webHidden/>
              </w:rPr>
              <w:fldChar w:fldCharType="end"/>
            </w:r>
          </w:hyperlink>
        </w:p>
        <w:p w14:paraId="0324FFEA" w14:textId="7567DB13" w:rsidR="00E619A4" w:rsidRDefault="004F3726">
          <w:pPr>
            <w:pStyle w:val="TOC1"/>
            <w:rPr>
              <w:rFonts w:asciiTheme="minorHAnsi" w:eastAsiaTheme="minorEastAsia" w:hAnsiTheme="minorHAnsi"/>
              <w:noProof/>
              <w:sz w:val="22"/>
            </w:rPr>
          </w:pPr>
          <w:hyperlink w:anchor="_Toc46312314" w:history="1">
            <w:r w:rsidR="00E619A4" w:rsidRPr="002A6B8C">
              <w:rPr>
                <w:rStyle w:val="Hyperlink"/>
                <w:noProof/>
              </w:rPr>
              <w:t>Appendix C: R Script for Train</w:t>
            </w:r>
            <w:r w:rsidR="00E619A4">
              <w:rPr>
                <w:noProof/>
                <w:webHidden/>
              </w:rPr>
              <w:tab/>
            </w:r>
            <w:r w:rsidR="00E619A4">
              <w:rPr>
                <w:noProof/>
                <w:webHidden/>
              </w:rPr>
              <w:fldChar w:fldCharType="begin"/>
            </w:r>
            <w:r w:rsidR="00E619A4">
              <w:rPr>
                <w:noProof/>
                <w:webHidden/>
              </w:rPr>
              <w:instrText xml:space="preserve"> PAGEREF _Toc46312314 \h </w:instrText>
            </w:r>
            <w:r w:rsidR="00E619A4">
              <w:rPr>
                <w:noProof/>
                <w:webHidden/>
              </w:rPr>
            </w:r>
            <w:r w:rsidR="00E619A4">
              <w:rPr>
                <w:noProof/>
                <w:webHidden/>
              </w:rPr>
              <w:fldChar w:fldCharType="separate"/>
            </w:r>
            <w:r>
              <w:rPr>
                <w:noProof/>
                <w:webHidden/>
              </w:rPr>
              <w:t>42</w:t>
            </w:r>
            <w:r w:rsidR="00E619A4">
              <w:rPr>
                <w:noProof/>
                <w:webHidden/>
              </w:rPr>
              <w:fldChar w:fldCharType="end"/>
            </w:r>
          </w:hyperlink>
        </w:p>
        <w:p w14:paraId="3D7A55CD" w14:textId="0AE67E1D" w:rsidR="00E619A4" w:rsidRDefault="004F3726">
          <w:pPr>
            <w:pStyle w:val="TOC1"/>
            <w:rPr>
              <w:rFonts w:asciiTheme="minorHAnsi" w:eastAsiaTheme="minorEastAsia" w:hAnsiTheme="minorHAnsi"/>
              <w:noProof/>
              <w:sz w:val="22"/>
            </w:rPr>
          </w:pPr>
          <w:hyperlink w:anchor="_Toc46312315" w:history="1">
            <w:r w:rsidR="00E619A4" w:rsidRPr="002A6B8C">
              <w:rPr>
                <w:rStyle w:val="Hyperlink"/>
                <w:noProof/>
              </w:rPr>
              <w:t>Appendix D: R Script for Predict</w:t>
            </w:r>
            <w:r w:rsidR="00E619A4">
              <w:rPr>
                <w:noProof/>
                <w:webHidden/>
              </w:rPr>
              <w:tab/>
            </w:r>
            <w:r w:rsidR="00E619A4">
              <w:rPr>
                <w:noProof/>
                <w:webHidden/>
              </w:rPr>
              <w:fldChar w:fldCharType="begin"/>
            </w:r>
            <w:r w:rsidR="00E619A4">
              <w:rPr>
                <w:noProof/>
                <w:webHidden/>
              </w:rPr>
              <w:instrText xml:space="preserve"> PAGEREF _Toc46312315 \h </w:instrText>
            </w:r>
            <w:r w:rsidR="00E619A4">
              <w:rPr>
                <w:noProof/>
                <w:webHidden/>
              </w:rPr>
            </w:r>
            <w:r w:rsidR="00E619A4">
              <w:rPr>
                <w:noProof/>
                <w:webHidden/>
              </w:rPr>
              <w:fldChar w:fldCharType="separate"/>
            </w:r>
            <w:r>
              <w:rPr>
                <w:noProof/>
                <w:webHidden/>
              </w:rPr>
              <w:t>43</w:t>
            </w:r>
            <w:r w:rsidR="00E619A4">
              <w:rPr>
                <w:noProof/>
                <w:webHidden/>
              </w:rPr>
              <w:fldChar w:fldCharType="end"/>
            </w:r>
          </w:hyperlink>
        </w:p>
        <w:p w14:paraId="193A703F" w14:textId="333F37B0" w:rsidR="00E619A4" w:rsidRDefault="004F3726">
          <w:pPr>
            <w:pStyle w:val="TOC1"/>
            <w:rPr>
              <w:rFonts w:asciiTheme="minorHAnsi" w:eastAsiaTheme="minorEastAsia" w:hAnsiTheme="minorHAnsi"/>
              <w:noProof/>
              <w:sz w:val="22"/>
            </w:rPr>
          </w:pPr>
          <w:hyperlink w:anchor="_Toc46312316" w:history="1">
            <w:r w:rsidR="00E619A4" w:rsidRPr="002A6B8C">
              <w:rPr>
                <w:rStyle w:val="Hyperlink"/>
                <w:noProof/>
              </w:rPr>
              <w:t>Related Information</w:t>
            </w:r>
            <w:r w:rsidR="00E619A4">
              <w:rPr>
                <w:noProof/>
                <w:webHidden/>
              </w:rPr>
              <w:tab/>
            </w:r>
            <w:r w:rsidR="00E619A4">
              <w:rPr>
                <w:noProof/>
                <w:webHidden/>
              </w:rPr>
              <w:fldChar w:fldCharType="begin"/>
            </w:r>
            <w:r w:rsidR="00E619A4">
              <w:rPr>
                <w:noProof/>
                <w:webHidden/>
              </w:rPr>
              <w:instrText xml:space="preserve"> PAGEREF _Toc46312316 \h </w:instrText>
            </w:r>
            <w:r w:rsidR="00E619A4">
              <w:rPr>
                <w:noProof/>
                <w:webHidden/>
              </w:rPr>
            </w:r>
            <w:r w:rsidR="00E619A4">
              <w:rPr>
                <w:noProof/>
                <w:webHidden/>
              </w:rPr>
              <w:fldChar w:fldCharType="separate"/>
            </w:r>
            <w:r>
              <w:rPr>
                <w:noProof/>
                <w:webHidden/>
              </w:rPr>
              <w:t>44</w:t>
            </w:r>
            <w:r w:rsidR="00E619A4">
              <w:rPr>
                <w:noProof/>
                <w:webHidden/>
              </w:rPr>
              <w:fldChar w:fldCharType="end"/>
            </w:r>
          </w:hyperlink>
        </w:p>
        <w:p w14:paraId="0085345C" w14:textId="3EB6A977" w:rsidR="00435A64" w:rsidRPr="004D4887" w:rsidRDefault="00435A64" w:rsidP="00146A33">
          <w:r w:rsidRPr="004D4887">
            <w:rPr>
              <w:noProof/>
            </w:rPr>
            <w:fldChar w:fldCharType="end"/>
          </w:r>
        </w:p>
      </w:sdtContent>
    </w:sdt>
    <w:p w14:paraId="113665B2" w14:textId="77777777" w:rsidR="00D0349E" w:rsidRPr="004D4887" w:rsidRDefault="00D0349E" w:rsidP="00146A33">
      <w:r w:rsidRPr="004D4887">
        <w:br w:type="page"/>
      </w:r>
    </w:p>
    <w:p w14:paraId="6EE820F3" w14:textId="77777777" w:rsidR="00435A64" w:rsidRPr="004D4887" w:rsidRDefault="00435A64" w:rsidP="00435A64">
      <w:pPr>
        <w:pStyle w:val="Footer"/>
        <w:rPr>
          <w:rFonts w:cs="Open Sans"/>
        </w:rPr>
      </w:pPr>
      <w:r w:rsidRPr="004D4887">
        <w:rPr>
          <w:noProof/>
        </w:rPr>
        <w:lastRenderedPageBreak/>
        <mc:AlternateContent>
          <mc:Choice Requires="wps">
            <w:drawing>
              <wp:anchor distT="45720" distB="45720" distL="114300" distR="114300" simplePos="0" relativeHeight="251659264" behindDoc="0" locked="0" layoutInCell="1" allowOverlap="1" wp14:anchorId="461FDC3B" wp14:editId="4F508BF7">
                <wp:simplePos x="0" y="0"/>
                <wp:positionH relativeFrom="margin">
                  <wp:align>center</wp:align>
                </wp:positionH>
                <wp:positionV relativeFrom="margin">
                  <wp:align>center</wp:align>
                </wp:positionV>
                <wp:extent cx="2360930" cy="1404620"/>
                <wp:effectExtent l="0" t="0" r="381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B8EC273" w14:textId="77777777" w:rsidR="008D2289" w:rsidRPr="00863B78" w:rsidRDefault="008D2289" w:rsidP="00D0349E">
                            <w:pPr>
                              <w:pStyle w:val="PageLeftBlankVantara"/>
                            </w:pPr>
                            <w:r w:rsidRPr="00863B78">
                              <w:t>This page intentionally left blank.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1FDC3B" id="_x0000_s1027" type="#_x0000_t202" style="position:absolute;margin-left:0;margin-top:0;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" stroked="f">
                <v:textbox style="mso-fit-shape-to-text:t">
                  <w:txbxContent>
                    <w:p w14:paraId="6B8EC273" w14:textId="77777777" w:rsidR="008D2289" w:rsidRPr="00863B78" w:rsidRDefault="008D2289" w:rsidP="00D0349E">
                      <w:pPr>
                        <w:pStyle w:val="PageLeftBlankVantara"/>
                      </w:pPr>
                      <w:r w:rsidRPr="00863B78">
                        <w:t>This page intentionally left blank.</w:t>
                      </w:r>
                    </w:p>
                  </w:txbxContent>
                </v:textbox>
                <w10:wrap type="square" anchorx="margin" anchory="margin"/>
              </v:shape>
            </w:pict>
          </mc:Fallback>
        </mc:AlternateContent>
      </w:r>
    </w:p>
    <w:p w14:paraId="5A44F3F6" w14:textId="77777777" w:rsidR="004619AF" w:rsidRPr="004D4887" w:rsidRDefault="004619AF" w:rsidP="00146A33"/>
    <w:p w14:paraId="22501955" w14:textId="77777777" w:rsidR="004619AF" w:rsidRPr="004D4887" w:rsidRDefault="004619AF" w:rsidP="00146A33">
      <w:pPr>
        <w:sectPr w:rsidR="004619AF" w:rsidRPr="004D4887" w:rsidSect="00184C49">
          <w:pgSz w:w="12240" w:h="15840"/>
          <w:pgMar w:top="1440" w:right="1440" w:bottom="1440" w:left="1440" w:header="720" w:footer="720" w:gutter="0"/>
          <w:cols w:space="720"/>
          <w:docGrid w:linePitch="360"/>
        </w:sectPr>
      </w:pPr>
    </w:p>
    <w:p w14:paraId="0F524EE3" w14:textId="1036B989" w:rsidR="00E32AAA" w:rsidRDefault="00E32AAA" w:rsidP="001D7E64">
      <w:pPr>
        <w:pStyle w:val="Heading1Vantara"/>
      </w:pPr>
      <w:bookmarkStart w:id="0" w:name="_Toc46312288"/>
      <w:r>
        <w:lastRenderedPageBreak/>
        <w:t>Terminology</w:t>
      </w:r>
      <w:bookmarkEnd w:id="0"/>
    </w:p>
    <w:p w14:paraId="63A91595" w14:textId="61E76F0F" w:rsidR="00E32AAA" w:rsidRDefault="00E32AAA" w:rsidP="00E32AAA">
      <w:pPr>
        <w:pStyle w:val="ParagraphNormalVantara"/>
      </w:pPr>
      <w:r>
        <w:t>The table below outlines the different course activities: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85"/>
        <w:gridCol w:w="6565"/>
      </w:tblGrid>
      <w:tr w:rsidR="00430475" w:rsidRPr="000B1DEE" w14:paraId="0FCCA3D6" w14:textId="77777777" w:rsidTr="00C2602B">
        <w:trPr>
          <w:cantSplit/>
          <w:tblHeader/>
        </w:trPr>
        <w:tc>
          <w:tcPr>
            <w:tcW w:w="2785" w:type="dxa"/>
            <w:shd w:val="clear" w:color="auto" w:fill="CC0000"/>
          </w:tcPr>
          <w:p w14:paraId="0823F20C" w14:textId="3008410B" w:rsidR="00430475" w:rsidRPr="000B1DEE" w:rsidRDefault="00430475" w:rsidP="00C2602B">
            <w:pPr>
              <w:pStyle w:val="TableHeaderRowVantara"/>
            </w:pPr>
            <w:r>
              <w:t>Activity</w:t>
            </w:r>
          </w:p>
        </w:tc>
        <w:tc>
          <w:tcPr>
            <w:tcW w:w="6565" w:type="dxa"/>
            <w:shd w:val="clear" w:color="auto" w:fill="CC0000"/>
          </w:tcPr>
          <w:p w14:paraId="660959F3" w14:textId="24EE6522" w:rsidR="00430475" w:rsidRPr="000B1DEE" w:rsidRDefault="00430475" w:rsidP="00C2602B">
            <w:pPr>
              <w:pStyle w:val="TableHeaderRowVantara"/>
            </w:pPr>
            <w:r>
              <w:t>Description</w:t>
            </w:r>
          </w:p>
        </w:tc>
      </w:tr>
      <w:tr w:rsidR="00430475" w:rsidRPr="000B1DEE" w14:paraId="7ED35DC8" w14:textId="77777777" w:rsidTr="00430475">
        <w:trPr>
          <w:cantSplit/>
        </w:trPr>
        <w:tc>
          <w:tcPr>
            <w:tcW w:w="2785" w:type="dxa"/>
            <w:vAlign w:val="center"/>
          </w:tcPr>
          <w:p w14:paraId="38B5F314" w14:textId="0F53CEF3" w:rsidR="00430475" w:rsidRPr="00430475" w:rsidRDefault="00430475" w:rsidP="00430475">
            <w:pPr>
              <w:pStyle w:val="TableCellNormalVantara"/>
              <w:rPr>
                <w:b/>
                <w:bCs/>
              </w:rPr>
            </w:pPr>
            <w:r w:rsidRPr="00430475">
              <w:rPr>
                <w:b/>
                <w:bCs/>
              </w:rPr>
              <w:t>Demonstration</w:t>
            </w:r>
          </w:p>
        </w:tc>
        <w:tc>
          <w:tcPr>
            <w:tcW w:w="6565" w:type="dxa"/>
            <w:vAlign w:val="center"/>
          </w:tcPr>
          <w:p w14:paraId="70476AA6" w14:textId="08B99AC6" w:rsidR="00430475" w:rsidRPr="000B1DEE" w:rsidRDefault="00430475" w:rsidP="00430475">
            <w:pPr>
              <w:pStyle w:val="ParagraphNormalVantara"/>
            </w:pPr>
            <w:r>
              <w:t>The Instructor will demonstrate the workflow, outlining the key concept(s). The student is not expected to replicate the Instructor’s demonstration; but understand the key concept(s) and workflow.</w:t>
            </w:r>
          </w:p>
        </w:tc>
      </w:tr>
      <w:tr w:rsidR="00430475" w:rsidRPr="000B1DEE" w14:paraId="4D7E7EB6" w14:textId="77777777" w:rsidTr="00430475">
        <w:trPr>
          <w:cantSplit/>
        </w:trPr>
        <w:tc>
          <w:tcPr>
            <w:tcW w:w="2785" w:type="dxa"/>
            <w:vAlign w:val="center"/>
          </w:tcPr>
          <w:p w14:paraId="0DC1CF0D" w14:textId="50BA2EDE" w:rsidR="00430475" w:rsidRPr="00430475" w:rsidRDefault="00430475" w:rsidP="00430475">
            <w:pPr>
              <w:pStyle w:val="TableCellNormalVantara"/>
              <w:rPr>
                <w:b/>
                <w:bCs/>
              </w:rPr>
            </w:pPr>
            <w:r w:rsidRPr="00430475">
              <w:rPr>
                <w:b/>
                <w:bCs/>
              </w:rPr>
              <w:t>Lab</w:t>
            </w:r>
          </w:p>
        </w:tc>
        <w:tc>
          <w:tcPr>
            <w:tcW w:w="6565" w:type="dxa"/>
            <w:vAlign w:val="center"/>
          </w:tcPr>
          <w:p w14:paraId="5093B473" w14:textId="73BBDE8D" w:rsidR="00430475" w:rsidRPr="000B1DEE" w:rsidRDefault="00430475" w:rsidP="00430475">
            <w:pPr>
              <w:jc w:val="left"/>
            </w:pPr>
            <w:r>
              <w:t xml:space="preserve">The Instructor will outline the key concepts, features and options.  The student is expected to follow along with the Instructor so that they understand the key concept(s), </w:t>
            </w:r>
            <w:proofErr w:type="gramStart"/>
            <w:r>
              <w:t>features</w:t>
            </w:r>
            <w:proofErr w:type="gramEnd"/>
            <w:r>
              <w:t xml:space="preserve"> and options for the Exercise.</w:t>
            </w:r>
          </w:p>
        </w:tc>
      </w:tr>
    </w:tbl>
    <w:p w14:paraId="03C3CBCD" w14:textId="452917AF" w:rsidR="00430475" w:rsidRDefault="00A63B45" w:rsidP="00A63B45">
      <w:pPr>
        <w:pStyle w:val="InfotiporCautionVantara"/>
        <w:spacing w:before="360" w:after="360"/>
      </w:pPr>
      <w:r w:rsidRPr="004D4887">
        <w:drawing>
          <wp:anchor distT="0" distB="0" distL="114300" distR="114300" simplePos="0" relativeHeight="251671552" behindDoc="1" locked="0" layoutInCell="1" allowOverlap="1" wp14:anchorId="28A4F956" wp14:editId="61B4A13C">
            <wp:simplePos x="0" y="0"/>
            <wp:positionH relativeFrom="column">
              <wp:posOffset>0</wp:posOffset>
            </wp:positionH>
            <wp:positionV relativeFrom="paragraph">
              <wp:posOffset>591185</wp:posOffset>
            </wp:positionV>
            <wp:extent cx="457200" cy="457200"/>
            <wp:effectExtent l="0" t="0" r="0" b="0"/>
            <wp:wrapTight wrapText="bothSides">
              <wp:wrapPolygon edited="0">
                <wp:start x="0" y="0"/>
                <wp:lineTo x="0" y="20700"/>
                <wp:lineTo x="20700" y="20700"/>
                <wp:lineTo x="207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475" w:rsidRPr="004D4887">
        <w:drawing>
          <wp:anchor distT="0" distB="0" distL="114300" distR="114300" simplePos="0" relativeHeight="251672576" behindDoc="1" locked="0" layoutInCell="1" allowOverlap="1" wp14:anchorId="7A8B6D67" wp14:editId="5B5D5B82">
            <wp:simplePos x="0" y="0"/>
            <wp:positionH relativeFrom="column">
              <wp:posOffset>0</wp:posOffset>
            </wp:positionH>
            <wp:positionV relativeFrom="paragraph">
              <wp:posOffset>63500</wp:posOffset>
            </wp:positionV>
            <wp:extent cx="457200" cy="457200"/>
            <wp:effectExtent l="0" t="0" r="0" b="0"/>
            <wp:wrapTight wrapText="bothSides">
              <wp:wrapPolygon edited="0">
                <wp:start x="0" y="0"/>
                <wp:lineTo x="0" y="20700"/>
                <wp:lineTo x="20700" y="20700"/>
                <wp:lineTo x="207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430475">
        <w:t>The icon indicates an Info Tip. Info Tips help users understand unfamiliar workflows or actions.</w:t>
      </w:r>
    </w:p>
    <w:p w14:paraId="20BC8180" w14:textId="0E768BA9" w:rsidR="00E32AAA" w:rsidRDefault="00A63B45" w:rsidP="00A63B45">
      <w:pPr>
        <w:pStyle w:val="InfotiporCautionVantara"/>
        <w:spacing w:before="360" w:after="360"/>
      </w:pPr>
      <w:r w:rsidRPr="00A25FCF">
        <w:rPr>
          <w:rFonts w:asciiTheme="majorHAnsi" w:eastAsia="Times New Roman" w:hAnsiTheme="majorHAnsi" w:cstheme="majorHAnsi"/>
          <w:color w:val="000000"/>
          <w:lang w:eastAsia="en-GB"/>
        </w:rPr>
        <w:drawing>
          <wp:anchor distT="0" distB="0" distL="114300" distR="114300" simplePos="0" relativeHeight="251674624" behindDoc="1" locked="0" layoutInCell="1" allowOverlap="1" wp14:anchorId="37481567" wp14:editId="3B1D7676">
            <wp:simplePos x="0" y="0"/>
            <wp:positionH relativeFrom="column">
              <wp:posOffset>0</wp:posOffset>
            </wp:positionH>
            <wp:positionV relativeFrom="paragraph">
              <wp:posOffset>549275</wp:posOffset>
            </wp:positionV>
            <wp:extent cx="457200" cy="438912"/>
            <wp:effectExtent l="0" t="0" r="0" b="0"/>
            <wp:wrapTight wrapText="bothSides">
              <wp:wrapPolygon edited="0">
                <wp:start x="3600" y="0"/>
                <wp:lineTo x="0" y="1876"/>
                <wp:lineTo x="0" y="20631"/>
                <wp:lineTo x="18000" y="20631"/>
                <wp:lineTo x="20700" y="15942"/>
                <wp:lineTo x="20700" y="2813"/>
                <wp:lineTo x="12600" y="0"/>
                <wp:lineTo x="3600" y="0"/>
              </wp:wrapPolygon>
            </wp:wrapTight>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8912"/>
                    </a:xfrm>
                    <a:prstGeom prst="rect">
                      <a:avLst/>
                    </a:prstGeom>
                  </pic:spPr>
                </pic:pic>
              </a:graphicData>
            </a:graphic>
            <wp14:sizeRelH relativeFrom="margin">
              <wp14:pctWidth>0</wp14:pctWidth>
            </wp14:sizeRelH>
            <wp14:sizeRelV relativeFrom="margin">
              <wp14:pctHeight>0</wp14:pctHeight>
            </wp14:sizeRelV>
          </wp:anchor>
        </w:drawing>
      </w:r>
      <w:r w:rsidR="00E32AAA">
        <w:t>The icon indicates that you need to be careful when implementing or configuring the step/option(s).</w:t>
      </w:r>
    </w:p>
    <w:p w14:paraId="535F20F8" w14:textId="37304D55" w:rsidR="00A63B45" w:rsidRDefault="00E32AAA" w:rsidP="00A63B45">
      <w:pPr>
        <w:pStyle w:val="InfotiporCautionVantara"/>
        <w:spacing w:before="360" w:after="360"/>
      </w:pPr>
      <w:r>
        <w:t xml:space="preserve">The icon indicates </w:t>
      </w:r>
      <w:r w:rsidR="00430475">
        <w:t xml:space="preserve">a </w:t>
      </w:r>
      <w:r>
        <w:t>Best Practice. A Best Practice is a method or technique that has been generally accepted as a standard way of doing things.</w:t>
      </w:r>
    </w:p>
    <w:p w14:paraId="5313865A" w14:textId="77777777" w:rsidR="00A63B45" w:rsidRDefault="00A63B45">
      <w:pPr>
        <w:widowControl/>
        <w:spacing w:before="0" w:after="160"/>
        <w:jc w:val="left"/>
        <w:rPr>
          <w:i/>
          <w:noProof/>
        </w:rPr>
      </w:pPr>
      <w:r>
        <w:br w:type="page"/>
      </w:r>
    </w:p>
    <w:p w14:paraId="3DE9277D" w14:textId="7B318802" w:rsidR="00E32AAA" w:rsidRDefault="00E32AAA" w:rsidP="00A63B45">
      <w:pPr>
        <w:pStyle w:val="Heading1Vantara"/>
      </w:pPr>
      <w:bookmarkStart w:id="1" w:name="_Toc46312289"/>
      <w:r>
        <w:lastRenderedPageBreak/>
        <w:t>Prerequisites</w:t>
      </w:r>
      <w:bookmarkEnd w:id="1"/>
    </w:p>
    <w:p w14:paraId="349CABDF" w14:textId="312756EA" w:rsidR="00E32AAA" w:rsidRDefault="00E32AAA" w:rsidP="00E32AAA">
      <w:pPr>
        <w:pStyle w:val="ParagraphNormalVantara"/>
      </w:pPr>
      <w:r>
        <w:t>The following pr</w:t>
      </w:r>
      <w:r w:rsidR="00A63B45">
        <w:t>e</w:t>
      </w:r>
      <w:r>
        <w:t>requisites need to be completed:</w:t>
      </w:r>
    </w:p>
    <w:p w14:paraId="797A4C18" w14:textId="6489A050" w:rsidR="00E32AAA" w:rsidRDefault="00E32AAA" w:rsidP="00A63B45">
      <w:pPr>
        <w:pStyle w:val="BulletedListLabGuideVantara"/>
      </w:pPr>
      <w:r>
        <w:t>Install Python for Windows</w:t>
      </w:r>
    </w:p>
    <w:p w14:paraId="63C63CDD" w14:textId="10FC2D01" w:rsidR="00E32AAA" w:rsidRDefault="00E32AAA" w:rsidP="00A63B45">
      <w:pPr>
        <w:pStyle w:val="BulletedListLabGuideVantara"/>
      </w:pPr>
      <w:r>
        <w:t xml:space="preserve">Google </w:t>
      </w:r>
      <w:proofErr w:type="spellStart"/>
      <w:r>
        <w:t>Colab</w:t>
      </w:r>
      <w:proofErr w:type="spellEnd"/>
    </w:p>
    <w:p w14:paraId="4719C5C6" w14:textId="6CCD7935" w:rsidR="00E32AAA" w:rsidRDefault="00E32AAA" w:rsidP="00A63B45">
      <w:pPr>
        <w:pStyle w:val="BulletedListLabGuideVantara"/>
      </w:pPr>
      <w:r>
        <w:t>Install R for Windows</w:t>
      </w:r>
    </w:p>
    <w:p w14:paraId="42C50E74" w14:textId="7149095B" w:rsidR="00E32AAA" w:rsidRDefault="00E32AAA" w:rsidP="00A63B45">
      <w:pPr>
        <w:pStyle w:val="BulletedListLabGuideVantara"/>
      </w:pPr>
      <w:r>
        <w:t>Set R Environmental Variables</w:t>
      </w:r>
    </w:p>
    <w:p w14:paraId="1CC84399" w14:textId="7B0D5A04" w:rsidR="00E32AAA" w:rsidRDefault="00E32AAA" w:rsidP="00A63B45">
      <w:pPr>
        <w:pStyle w:val="BulletedListLabGuideVantara"/>
      </w:pPr>
      <w:r>
        <w:t>Install R Studio for Windows</w:t>
      </w:r>
    </w:p>
    <w:p w14:paraId="49D5F4B0" w14:textId="0FE2FE93" w:rsidR="00E32AAA" w:rsidRDefault="00E32AAA" w:rsidP="00A63B45">
      <w:pPr>
        <w:pStyle w:val="BulletedListLabGuideVantara"/>
      </w:pPr>
      <w:r>
        <w:t>Configure Pentaho Data Integration with R</w:t>
      </w:r>
    </w:p>
    <w:p w14:paraId="42C7C692" w14:textId="20A10858" w:rsidR="00E32AAA" w:rsidRDefault="00E32AAA" w:rsidP="00A63B45">
      <w:pPr>
        <w:pStyle w:val="Heading2Vantara"/>
      </w:pPr>
      <w:bookmarkStart w:id="2" w:name="_Toc46312290"/>
      <w:r>
        <w:t>Install</w:t>
      </w:r>
      <w:r w:rsidR="00D30183">
        <w:t>ing</w:t>
      </w:r>
      <w:r>
        <w:t xml:space="preserve"> Python</w:t>
      </w:r>
      <w:bookmarkEnd w:id="2"/>
      <w:r>
        <w:t xml:space="preserve"> </w:t>
      </w:r>
    </w:p>
    <w:p w14:paraId="6FCDD8DE" w14:textId="21B6461E" w:rsidR="00A63B45" w:rsidRPr="00A63B45" w:rsidRDefault="00A63B45" w:rsidP="00A63B45">
      <w:pPr>
        <w:pStyle w:val="ParagraphNormalVantara"/>
      </w:pPr>
      <w:r>
        <w:t>To install Python:</w:t>
      </w:r>
    </w:p>
    <w:p w14:paraId="0519B2C6" w14:textId="3558C2FA" w:rsidR="00E32AAA" w:rsidRDefault="00A63B45" w:rsidP="00460B5C">
      <w:pPr>
        <w:pStyle w:val="NumberedListLabGuideVantara"/>
      </w:pPr>
      <w:r>
        <w:t>D</w:t>
      </w:r>
      <w:r w:rsidR="00E32AAA">
        <w:t xml:space="preserve">ownload Python from </w:t>
      </w:r>
      <w:hyperlink r:id="rId15" w:history="1">
        <w:r w:rsidR="00E32AAA" w:rsidRPr="00D30183">
          <w:rPr>
            <w:rStyle w:val="Hyperlink"/>
          </w:rPr>
          <w:t>Python for Windows</w:t>
        </w:r>
      </w:hyperlink>
      <w:r>
        <w:t>.</w:t>
      </w:r>
    </w:p>
    <w:p w14:paraId="45EC0057" w14:textId="089D22BD" w:rsidR="00E32AAA" w:rsidRDefault="00E32AAA" w:rsidP="00460B5C">
      <w:pPr>
        <w:pStyle w:val="NumberedListLabGuideVantara"/>
      </w:pPr>
      <w:r>
        <w:t xml:space="preserve">Click on </w:t>
      </w:r>
      <w:r w:rsidRPr="00BA0729">
        <w:rPr>
          <w:b/>
          <w:bCs/>
        </w:rPr>
        <w:t>Download Windows x86-64 executable installer</w:t>
      </w:r>
      <w:r>
        <w:t xml:space="preserve"> on the page.</w:t>
      </w:r>
    </w:p>
    <w:p w14:paraId="09D5DC1B" w14:textId="7A368F59" w:rsidR="00E32AAA" w:rsidRDefault="00E32AAA" w:rsidP="00460B5C">
      <w:pPr>
        <w:pStyle w:val="NumberedListLabGuideVantara"/>
      </w:pPr>
      <w:r>
        <w:t xml:space="preserve">Run </w:t>
      </w:r>
      <w:r w:rsidRPr="00D30183">
        <w:rPr>
          <w:rFonts w:ascii="Courier New" w:hAnsi="Courier New" w:cs="Courier New"/>
        </w:rPr>
        <w:t>python-3.8.3-amd64.exe</w:t>
      </w:r>
      <w:r>
        <w:t xml:space="preserve"> and follow the installation instructions.</w:t>
      </w:r>
    </w:p>
    <w:p w14:paraId="4F1A9362" w14:textId="7345E1FD" w:rsidR="00D30183" w:rsidRDefault="00D30183" w:rsidP="00D30183">
      <w:pPr>
        <w:pStyle w:val="ParagraphNormalVantara"/>
        <w:jc w:val="center"/>
      </w:pPr>
      <w:r>
        <w:rPr>
          <w:noProof/>
        </w:rPr>
        <w:drawing>
          <wp:inline distT="0" distB="0" distL="0" distR="0" wp14:anchorId="5AFB99A0" wp14:editId="01416C91">
            <wp:extent cx="5731510" cy="35286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28695"/>
                    </a:xfrm>
                    <a:prstGeom prst="rect">
                      <a:avLst/>
                    </a:prstGeom>
                  </pic:spPr>
                </pic:pic>
              </a:graphicData>
            </a:graphic>
          </wp:inline>
        </w:drawing>
      </w:r>
    </w:p>
    <w:p w14:paraId="2CC8C219" w14:textId="25FD522B" w:rsidR="00E32AAA" w:rsidRDefault="00E32AAA" w:rsidP="00460B5C">
      <w:pPr>
        <w:pStyle w:val="NumberedListLabGuideVantara"/>
      </w:pPr>
      <w:r>
        <w:lastRenderedPageBreak/>
        <w:t>Ensure you select:</w:t>
      </w:r>
    </w:p>
    <w:p w14:paraId="2CCB0908" w14:textId="555BE56B" w:rsidR="00E32AAA" w:rsidRDefault="00E32AAA" w:rsidP="00BA0729">
      <w:pPr>
        <w:pStyle w:val="NumberedListLabGuideVantara"/>
        <w:numPr>
          <w:ilvl w:val="1"/>
          <w:numId w:val="18"/>
        </w:numPr>
      </w:pPr>
      <w:r>
        <w:t>Customize Installation</w:t>
      </w:r>
    </w:p>
    <w:p w14:paraId="04264A7B" w14:textId="5E84B127" w:rsidR="00E32AAA" w:rsidRDefault="00E32AAA" w:rsidP="00BA0729">
      <w:pPr>
        <w:pStyle w:val="NumberedListLabGuideVantara"/>
        <w:numPr>
          <w:ilvl w:val="1"/>
          <w:numId w:val="18"/>
        </w:numPr>
      </w:pPr>
      <w:r>
        <w:t>Install launcher</w:t>
      </w:r>
    </w:p>
    <w:p w14:paraId="4C040A9A" w14:textId="75A6844C" w:rsidR="00E32AAA" w:rsidRDefault="00E32AAA" w:rsidP="00BA0729">
      <w:pPr>
        <w:pStyle w:val="NumberedListLabGuideVantara"/>
        <w:numPr>
          <w:ilvl w:val="1"/>
          <w:numId w:val="18"/>
        </w:numPr>
      </w:pPr>
      <w:r>
        <w:t>Add Python 3.8 to PATH</w:t>
      </w:r>
    </w:p>
    <w:p w14:paraId="52179F72" w14:textId="21055315" w:rsidR="00E32AAA" w:rsidRDefault="00E32AAA" w:rsidP="00460B5C">
      <w:pPr>
        <w:pStyle w:val="NumberedListLabGuideVantara"/>
      </w:pPr>
      <w:r>
        <w:t>Keep default options and click</w:t>
      </w:r>
      <w:r w:rsidR="00D30183">
        <w:t xml:space="preserve"> </w:t>
      </w:r>
      <w:r w:rsidRPr="00D30183">
        <w:rPr>
          <w:b/>
          <w:bCs/>
        </w:rPr>
        <w:t>Next</w:t>
      </w:r>
      <w:r w:rsidR="00D30183">
        <w:t>.</w:t>
      </w:r>
    </w:p>
    <w:p w14:paraId="25332D53" w14:textId="37FF88D3" w:rsidR="00E32AAA" w:rsidRDefault="00E32AAA" w:rsidP="00460B5C">
      <w:pPr>
        <w:pStyle w:val="NumberedListLabGuideVantara"/>
      </w:pPr>
      <w:r>
        <w:t>Ensure you select:</w:t>
      </w:r>
    </w:p>
    <w:p w14:paraId="375E95A8" w14:textId="2A241ED4" w:rsidR="00E32AAA" w:rsidRDefault="00E32AAA" w:rsidP="00BA0729">
      <w:pPr>
        <w:pStyle w:val="NumberedListLabGuideVantara"/>
        <w:numPr>
          <w:ilvl w:val="1"/>
          <w:numId w:val="18"/>
        </w:numPr>
      </w:pPr>
      <w:r>
        <w:t>Install for all users</w:t>
      </w:r>
    </w:p>
    <w:p w14:paraId="42A012F7" w14:textId="39227C38" w:rsidR="00E32AAA" w:rsidRDefault="00E32AAA" w:rsidP="00BA0729">
      <w:pPr>
        <w:pStyle w:val="NumberedListLabGuideVantara"/>
        <w:numPr>
          <w:ilvl w:val="1"/>
          <w:numId w:val="18"/>
        </w:numPr>
      </w:pPr>
      <w:r>
        <w:t>Precompile standard library</w:t>
      </w:r>
    </w:p>
    <w:p w14:paraId="12046BC5" w14:textId="409E7895" w:rsidR="00E32AAA" w:rsidRDefault="00E32AAA" w:rsidP="00BA0729">
      <w:pPr>
        <w:pStyle w:val="NumberedListLabGuideVantara"/>
        <w:numPr>
          <w:ilvl w:val="1"/>
          <w:numId w:val="18"/>
        </w:numPr>
      </w:pPr>
      <w:r>
        <w:t xml:space="preserve">Change the Path to: </w:t>
      </w:r>
      <w:r w:rsidRPr="00D30183">
        <w:rPr>
          <w:rFonts w:ascii="Courier New" w:hAnsi="Courier New" w:cs="Courier New"/>
        </w:rPr>
        <w:t>C:\Python\Python38</w:t>
      </w:r>
    </w:p>
    <w:p w14:paraId="385D3088" w14:textId="6DAC355E" w:rsidR="00D30183" w:rsidRDefault="00D30183" w:rsidP="00D30183">
      <w:pPr>
        <w:pStyle w:val="ParagraphNormalVantara"/>
        <w:jc w:val="center"/>
      </w:pPr>
      <w:r>
        <w:rPr>
          <w:noProof/>
        </w:rPr>
        <w:drawing>
          <wp:inline distT="0" distB="0" distL="0" distR="0" wp14:anchorId="0288381C" wp14:editId="3EDD3F72">
            <wp:extent cx="5038725" cy="31021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6735" cy="3119416"/>
                    </a:xfrm>
                    <a:prstGeom prst="rect">
                      <a:avLst/>
                    </a:prstGeom>
                  </pic:spPr>
                </pic:pic>
              </a:graphicData>
            </a:graphic>
          </wp:inline>
        </w:drawing>
      </w:r>
    </w:p>
    <w:p w14:paraId="7B15D261" w14:textId="7B7B12A0" w:rsidR="00E32AAA" w:rsidRDefault="00E32AAA" w:rsidP="00460B5C">
      <w:pPr>
        <w:pStyle w:val="NumberedListLabGuideVantara"/>
      </w:pPr>
      <w:r>
        <w:t xml:space="preserve">Click </w:t>
      </w:r>
      <w:r w:rsidRPr="00BA0729">
        <w:rPr>
          <w:b/>
          <w:bCs/>
        </w:rPr>
        <w:t>Install</w:t>
      </w:r>
      <w:r w:rsidR="00D30183">
        <w:t>.</w:t>
      </w:r>
    </w:p>
    <w:p w14:paraId="3B867DA9" w14:textId="318F87D9" w:rsidR="00DC4DDB" w:rsidRDefault="00DC4DDB" w:rsidP="00DC4DDB">
      <w:pPr>
        <w:pStyle w:val="NumberedListLabGuideVantara"/>
        <w:numPr>
          <w:ilvl w:val="0"/>
          <w:numId w:val="0"/>
        </w:numPr>
        <w:ind w:left="720" w:hanging="360"/>
      </w:pPr>
    </w:p>
    <w:p w14:paraId="6A5B664C" w14:textId="68DE92D5" w:rsidR="00DC4DDB" w:rsidRDefault="00DC4DDB" w:rsidP="00DC4DDB">
      <w:pPr>
        <w:pStyle w:val="NumberedListLabGuideVantara"/>
        <w:numPr>
          <w:ilvl w:val="0"/>
          <w:numId w:val="0"/>
        </w:numPr>
        <w:ind w:left="720" w:hanging="360"/>
      </w:pPr>
    </w:p>
    <w:p w14:paraId="3DB3EC84" w14:textId="77777777" w:rsidR="00DC4DDB" w:rsidRDefault="00DC4DDB" w:rsidP="00DC4DDB">
      <w:pPr>
        <w:pStyle w:val="NumberedListLabGuideVantara"/>
        <w:numPr>
          <w:ilvl w:val="0"/>
          <w:numId w:val="0"/>
        </w:numPr>
        <w:ind w:left="720" w:hanging="360"/>
      </w:pPr>
    </w:p>
    <w:p w14:paraId="4615947F" w14:textId="3D9B08EF" w:rsidR="00D30183" w:rsidRDefault="00D30183" w:rsidP="00D30183">
      <w:pPr>
        <w:pStyle w:val="Heading2Vantara"/>
      </w:pPr>
      <w:bookmarkStart w:id="3" w:name="_Toc46312291"/>
      <w:r>
        <w:lastRenderedPageBreak/>
        <w:t>Installing Libraries</w:t>
      </w:r>
      <w:bookmarkEnd w:id="3"/>
    </w:p>
    <w:p w14:paraId="61AE846B" w14:textId="5CC9D5A2" w:rsidR="00E32AAA" w:rsidRDefault="00E32AAA" w:rsidP="00E32AAA">
      <w:pPr>
        <w:pStyle w:val="ParagraphNormalVantara"/>
      </w:pPr>
      <w:r>
        <w:t>The following libraries need to be installed:</w:t>
      </w:r>
    </w:p>
    <w:p w14:paraId="7F1AEE29" w14:textId="17504217" w:rsidR="00E32AAA" w:rsidRPr="00D30183" w:rsidRDefault="00E32AAA" w:rsidP="00D30183">
      <w:pPr>
        <w:pStyle w:val="BulletedListLabGuideVantara"/>
        <w:rPr>
          <w:rFonts w:ascii="Courier New" w:hAnsi="Courier New" w:cs="Courier New"/>
        </w:rPr>
      </w:pPr>
      <w:r w:rsidRPr="00D30183">
        <w:rPr>
          <w:rFonts w:ascii="Courier New" w:hAnsi="Courier New" w:cs="Courier New"/>
        </w:rPr>
        <w:t>pandas</w:t>
      </w:r>
    </w:p>
    <w:p w14:paraId="472F8D4F" w14:textId="11C929A5" w:rsidR="00E32AAA" w:rsidRPr="00D30183" w:rsidRDefault="00E32AAA" w:rsidP="00D30183">
      <w:pPr>
        <w:pStyle w:val="BulletedListLabGuideVantara"/>
        <w:rPr>
          <w:rFonts w:ascii="Courier New" w:hAnsi="Courier New" w:cs="Courier New"/>
        </w:rPr>
      </w:pPr>
      <w:r w:rsidRPr="00D30183">
        <w:rPr>
          <w:rFonts w:ascii="Courier New" w:hAnsi="Courier New" w:cs="Courier New"/>
        </w:rPr>
        <w:t>matplotlib</w:t>
      </w:r>
    </w:p>
    <w:p w14:paraId="064CF7A1" w14:textId="6C610D22" w:rsidR="00E32AAA" w:rsidRPr="00D30183" w:rsidRDefault="00E32AAA" w:rsidP="00D30183">
      <w:pPr>
        <w:pStyle w:val="BulletedListLabGuideVantara"/>
        <w:rPr>
          <w:rFonts w:ascii="Courier New" w:hAnsi="Courier New" w:cs="Courier New"/>
        </w:rPr>
      </w:pPr>
      <w:r w:rsidRPr="00D30183">
        <w:rPr>
          <w:rFonts w:ascii="Courier New" w:hAnsi="Courier New" w:cs="Courier New"/>
        </w:rPr>
        <w:t>py4j</w:t>
      </w:r>
    </w:p>
    <w:p w14:paraId="51C48C7E" w14:textId="2D0239B6" w:rsidR="00E32AAA" w:rsidRPr="00D30183" w:rsidRDefault="00E32AAA" w:rsidP="00D30183">
      <w:pPr>
        <w:pStyle w:val="BulletedListLabGuideVantara"/>
        <w:rPr>
          <w:rFonts w:ascii="Courier New" w:hAnsi="Courier New" w:cs="Courier New"/>
        </w:rPr>
      </w:pPr>
      <w:proofErr w:type="spellStart"/>
      <w:r w:rsidRPr="00D30183">
        <w:rPr>
          <w:rFonts w:ascii="Courier New" w:hAnsi="Courier New" w:cs="Courier New"/>
        </w:rPr>
        <w:t>numpy</w:t>
      </w:r>
      <w:proofErr w:type="spellEnd"/>
    </w:p>
    <w:p w14:paraId="7C4E8FAB" w14:textId="6F28FBDF" w:rsidR="00E32AAA" w:rsidRPr="00D30183" w:rsidRDefault="00E32AAA" w:rsidP="00D30183">
      <w:pPr>
        <w:pStyle w:val="BulletedListLabGuideVantara"/>
        <w:rPr>
          <w:rFonts w:ascii="Courier New" w:hAnsi="Courier New" w:cs="Courier New"/>
        </w:rPr>
      </w:pPr>
      <w:r w:rsidRPr="00D30183">
        <w:rPr>
          <w:rFonts w:ascii="Courier New" w:hAnsi="Courier New" w:cs="Courier New"/>
        </w:rPr>
        <w:t>wheel</w:t>
      </w:r>
    </w:p>
    <w:p w14:paraId="6CEA816A" w14:textId="419F6039" w:rsidR="00E32AAA" w:rsidRPr="00D30183" w:rsidRDefault="00E32AAA" w:rsidP="00D30183">
      <w:pPr>
        <w:pStyle w:val="BulletedListLabGuideVantara"/>
        <w:rPr>
          <w:rFonts w:ascii="Courier New" w:hAnsi="Courier New" w:cs="Courier New"/>
        </w:rPr>
      </w:pPr>
      <w:proofErr w:type="spellStart"/>
      <w:r w:rsidRPr="00D30183">
        <w:rPr>
          <w:rFonts w:ascii="Courier New" w:hAnsi="Courier New" w:cs="Courier New"/>
        </w:rPr>
        <w:t>sklearn</w:t>
      </w:r>
      <w:proofErr w:type="spellEnd"/>
    </w:p>
    <w:p w14:paraId="7B73A7BB" w14:textId="153D615C" w:rsidR="00E32AAA" w:rsidRPr="00D30183" w:rsidRDefault="00E32AAA" w:rsidP="00D30183">
      <w:pPr>
        <w:pStyle w:val="BulletedListLabGuideVantara"/>
        <w:rPr>
          <w:rFonts w:ascii="Courier New" w:hAnsi="Courier New" w:cs="Courier New"/>
        </w:rPr>
      </w:pPr>
      <w:r w:rsidRPr="00D30183">
        <w:rPr>
          <w:rFonts w:ascii="Courier New" w:hAnsi="Courier New" w:cs="Courier New"/>
        </w:rPr>
        <w:t>TPOT</w:t>
      </w:r>
    </w:p>
    <w:p w14:paraId="1EF6A440" w14:textId="2C6AABE1" w:rsidR="00E32AAA" w:rsidRDefault="00D30183" w:rsidP="00E32AAA">
      <w:pPr>
        <w:pStyle w:val="ParagraphNormalVantara"/>
      </w:pPr>
      <w:r>
        <w:t>To do this:</w:t>
      </w:r>
    </w:p>
    <w:p w14:paraId="7707F3B4" w14:textId="403CB03A" w:rsidR="00E32AAA" w:rsidRDefault="00E32AAA" w:rsidP="00460B5C">
      <w:pPr>
        <w:pStyle w:val="NumberedListLabGuideVantara"/>
        <w:numPr>
          <w:ilvl w:val="0"/>
          <w:numId w:val="20"/>
        </w:numPr>
      </w:pPr>
      <w:r>
        <w:t>Open a Command Prompt (Admin) window</w:t>
      </w:r>
      <w:r w:rsidR="00D30183">
        <w:t>.</w:t>
      </w:r>
    </w:p>
    <w:p w14:paraId="071D3309" w14:textId="5EE744E8" w:rsidR="00E32AAA" w:rsidRDefault="00E32AAA" w:rsidP="00460B5C">
      <w:pPr>
        <w:pStyle w:val="NumberedListLabGuideVantara"/>
      </w:pPr>
      <w:r>
        <w:t xml:space="preserve">Enter the following command to install pandas: </w:t>
      </w:r>
      <w:r w:rsidRPr="00D30183">
        <w:rPr>
          <w:rFonts w:ascii="Courier New" w:hAnsi="Courier New" w:cs="Courier New"/>
        </w:rPr>
        <w:t>pip install pandas</w:t>
      </w:r>
    </w:p>
    <w:p w14:paraId="4A4E628F" w14:textId="01DC1BAC" w:rsidR="00D30183" w:rsidRDefault="00D30183" w:rsidP="00D30183">
      <w:pPr>
        <w:pStyle w:val="ParagraphNormalVantara"/>
        <w:jc w:val="center"/>
      </w:pPr>
      <w:r>
        <w:rPr>
          <w:noProof/>
        </w:rPr>
        <w:drawing>
          <wp:inline distT="0" distB="0" distL="0" distR="0" wp14:anchorId="741E576B" wp14:editId="4B0C9E15">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8570"/>
                    </a:xfrm>
                    <a:prstGeom prst="rect">
                      <a:avLst/>
                    </a:prstGeom>
                  </pic:spPr>
                </pic:pic>
              </a:graphicData>
            </a:graphic>
          </wp:inline>
        </w:drawing>
      </w:r>
    </w:p>
    <w:p w14:paraId="36215DC0" w14:textId="2400934C" w:rsidR="00E32AAA" w:rsidRDefault="00E32AAA" w:rsidP="00460B5C">
      <w:pPr>
        <w:pStyle w:val="NumberedListLabGuideVantara"/>
      </w:pPr>
      <w:r>
        <w:t>Repeat to download and install the other required libraries</w:t>
      </w:r>
      <w:r w:rsidR="00D30183">
        <w:t>:</w:t>
      </w:r>
    </w:p>
    <w:p w14:paraId="230745F3" w14:textId="38E7F7B0" w:rsidR="00D30183" w:rsidRDefault="00D30183" w:rsidP="00D30183">
      <w:pPr>
        <w:pStyle w:val="ParagraphNormalVantara"/>
        <w:jc w:val="center"/>
      </w:pPr>
      <w:r>
        <w:rPr>
          <w:noProof/>
        </w:rPr>
        <w:lastRenderedPageBreak/>
        <w:drawing>
          <wp:inline distT="0" distB="0" distL="0" distR="0" wp14:anchorId="3615E1D2" wp14:editId="008508B0">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3860"/>
                    </a:xfrm>
                    <a:prstGeom prst="rect">
                      <a:avLst/>
                    </a:prstGeom>
                  </pic:spPr>
                </pic:pic>
              </a:graphicData>
            </a:graphic>
          </wp:inline>
        </w:drawing>
      </w:r>
    </w:p>
    <w:p w14:paraId="2A138D69" w14:textId="4C169174" w:rsidR="00E32AAA" w:rsidRDefault="00E32AAA" w:rsidP="00E32AAA">
      <w:pPr>
        <w:pStyle w:val="ParagraphNormalVantara"/>
      </w:pPr>
      <w:r>
        <w:t>You may need to restart your system.</w:t>
      </w:r>
    </w:p>
    <w:p w14:paraId="18D6F053" w14:textId="467B9460" w:rsidR="00DC4DDB" w:rsidRDefault="00DC4DDB" w:rsidP="00E32AAA">
      <w:pPr>
        <w:pStyle w:val="ParagraphNormalVantara"/>
      </w:pPr>
    </w:p>
    <w:p w14:paraId="0DF7F2EE" w14:textId="77777777" w:rsidR="00DC4DDB" w:rsidRDefault="00DC4DDB" w:rsidP="00E32AAA">
      <w:pPr>
        <w:pStyle w:val="ParagraphNormalVantara"/>
      </w:pPr>
    </w:p>
    <w:p w14:paraId="5C4280F2" w14:textId="77777777" w:rsidR="00E32AAA" w:rsidRDefault="00E32AAA" w:rsidP="00D30183">
      <w:pPr>
        <w:pStyle w:val="Heading2Vantara"/>
      </w:pPr>
      <w:bookmarkStart w:id="4" w:name="_Toc46312292"/>
      <w:r>
        <w:t xml:space="preserve">Google </w:t>
      </w:r>
      <w:proofErr w:type="spellStart"/>
      <w:r>
        <w:t>Colab</w:t>
      </w:r>
      <w:bookmarkEnd w:id="4"/>
      <w:proofErr w:type="spellEnd"/>
    </w:p>
    <w:p w14:paraId="7E599F19" w14:textId="64CDA47A" w:rsidR="00E32AAA" w:rsidRDefault="00E32AAA" w:rsidP="00E32AAA">
      <w:pPr>
        <w:pStyle w:val="ParagraphNormalVantara"/>
      </w:pPr>
      <w:proofErr w:type="spellStart"/>
      <w:r>
        <w:t>Colab</w:t>
      </w:r>
      <w:proofErr w:type="spellEnd"/>
      <w:r>
        <w:t xml:space="preserve"> is a Python development environment, based on </w:t>
      </w:r>
      <w:proofErr w:type="spellStart"/>
      <w:r>
        <w:t>Jupyter</w:t>
      </w:r>
      <w:proofErr w:type="spellEnd"/>
      <w:r>
        <w:t xml:space="preserve"> Notebooks, that runs in the browser using Google Cloud. It provides a runtime, fully configured for deep learning libraries, such as </w:t>
      </w:r>
      <w:proofErr w:type="spellStart"/>
      <w:r>
        <w:t>Keras</w:t>
      </w:r>
      <w:proofErr w:type="spellEnd"/>
      <w:r>
        <w:t xml:space="preserve">, TensorFlow, </w:t>
      </w:r>
      <w:proofErr w:type="spellStart"/>
      <w:r>
        <w:t>PyTorch</w:t>
      </w:r>
      <w:proofErr w:type="spellEnd"/>
      <w:r>
        <w:t>, and OpenCV.</w:t>
      </w:r>
    </w:p>
    <w:p w14:paraId="4F398475" w14:textId="293CB9A7" w:rsidR="00E32AAA" w:rsidRDefault="00E32AAA" w:rsidP="00D30183">
      <w:pPr>
        <w:pStyle w:val="BulletedListLabGuideVantara"/>
      </w:pPr>
      <w:r>
        <w:t xml:space="preserve">For further details: </w:t>
      </w:r>
      <w:hyperlink r:id="rId20" w:history="1">
        <w:r w:rsidRPr="00D30183">
          <w:rPr>
            <w:rStyle w:val="Hyperlink"/>
          </w:rPr>
          <w:t xml:space="preserve">Google </w:t>
        </w:r>
        <w:proofErr w:type="spellStart"/>
        <w:r w:rsidRPr="00D30183">
          <w:rPr>
            <w:rStyle w:val="Hyperlink"/>
          </w:rPr>
          <w:t>Colab</w:t>
        </w:r>
        <w:proofErr w:type="spellEnd"/>
      </w:hyperlink>
    </w:p>
    <w:p w14:paraId="6C9B5870" w14:textId="794A86F9" w:rsidR="00E32AAA" w:rsidRDefault="00E32AAA" w:rsidP="00D30183">
      <w:pPr>
        <w:pStyle w:val="BulletedListLabGuideVantara"/>
      </w:pPr>
      <w:r>
        <w:t>Recommended to sync with Google Drive.</w:t>
      </w:r>
    </w:p>
    <w:p w14:paraId="3B28F4B2" w14:textId="7C2065B6" w:rsidR="00DC4DDB" w:rsidRDefault="00DC4DDB" w:rsidP="00DC4DDB">
      <w:pPr>
        <w:pStyle w:val="BulletedListLabGuideVantara"/>
        <w:numPr>
          <w:ilvl w:val="0"/>
          <w:numId w:val="0"/>
        </w:numPr>
        <w:ind w:left="720" w:hanging="360"/>
      </w:pPr>
    </w:p>
    <w:p w14:paraId="01EAF201" w14:textId="3767F8CF" w:rsidR="00DC4DDB" w:rsidRDefault="00DC4DDB" w:rsidP="00DC4DDB">
      <w:pPr>
        <w:pStyle w:val="BulletedListLabGuideVantara"/>
        <w:numPr>
          <w:ilvl w:val="0"/>
          <w:numId w:val="0"/>
        </w:numPr>
        <w:ind w:left="720" w:hanging="360"/>
      </w:pPr>
    </w:p>
    <w:p w14:paraId="2AC0F3BE" w14:textId="711215DF" w:rsidR="00DC4DDB" w:rsidRDefault="00DC4DDB" w:rsidP="00DC4DDB">
      <w:pPr>
        <w:pStyle w:val="BulletedListLabGuideVantara"/>
        <w:numPr>
          <w:ilvl w:val="0"/>
          <w:numId w:val="0"/>
        </w:numPr>
        <w:ind w:left="720" w:hanging="360"/>
      </w:pPr>
    </w:p>
    <w:p w14:paraId="5DDDFFA0" w14:textId="0E953881" w:rsidR="00DC4DDB" w:rsidRDefault="00DC4DDB" w:rsidP="00DC4DDB">
      <w:pPr>
        <w:pStyle w:val="BulletedListLabGuideVantara"/>
        <w:numPr>
          <w:ilvl w:val="0"/>
          <w:numId w:val="0"/>
        </w:numPr>
        <w:ind w:left="720" w:hanging="360"/>
      </w:pPr>
    </w:p>
    <w:p w14:paraId="0DA562D1" w14:textId="36376BFE" w:rsidR="00DC4DDB" w:rsidRDefault="00DC4DDB" w:rsidP="00DC4DDB">
      <w:pPr>
        <w:pStyle w:val="BulletedListLabGuideVantara"/>
        <w:numPr>
          <w:ilvl w:val="0"/>
          <w:numId w:val="0"/>
        </w:numPr>
        <w:ind w:left="720" w:hanging="360"/>
      </w:pPr>
    </w:p>
    <w:p w14:paraId="0736B9FB" w14:textId="4C0D8835" w:rsidR="00DC4DDB" w:rsidRDefault="00DC4DDB" w:rsidP="00DC4DDB">
      <w:pPr>
        <w:pStyle w:val="BulletedListLabGuideVantara"/>
        <w:numPr>
          <w:ilvl w:val="0"/>
          <w:numId w:val="0"/>
        </w:numPr>
        <w:ind w:left="720" w:hanging="360"/>
      </w:pPr>
    </w:p>
    <w:p w14:paraId="3E2F39D6" w14:textId="52A02D51" w:rsidR="00DC4DDB" w:rsidRDefault="00DC4DDB" w:rsidP="00DC4DDB">
      <w:pPr>
        <w:pStyle w:val="BulletedListLabGuideVantara"/>
        <w:numPr>
          <w:ilvl w:val="0"/>
          <w:numId w:val="0"/>
        </w:numPr>
        <w:ind w:left="720" w:hanging="360"/>
      </w:pPr>
    </w:p>
    <w:p w14:paraId="65F76480" w14:textId="77777777" w:rsidR="00DC4DDB" w:rsidRDefault="00DC4DDB" w:rsidP="00DC4DDB">
      <w:pPr>
        <w:pStyle w:val="BulletedListLabGuideVantara"/>
        <w:numPr>
          <w:ilvl w:val="0"/>
          <w:numId w:val="0"/>
        </w:numPr>
        <w:ind w:left="720" w:hanging="360"/>
      </w:pPr>
    </w:p>
    <w:p w14:paraId="7DE5E50D" w14:textId="4E651D2F" w:rsidR="00E32AAA" w:rsidRDefault="00E32AAA" w:rsidP="00D30183">
      <w:pPr>
        <w:pStyle w:val="Heading2Vantara"/>
      </w:pPr>
      <w:bookmarkStart w:id="5" w:name="_Toc46312293"/>
      <w:r>
        <w:lastRenderedPageBreak/>
        <w:t>Install</w:t>
      </w:r>
      <w:r w:rsidR="00D30183">
        <w:t>ing</w:t>
      </w:r>
      <w:r>
        <w:t xml:space="preserve"> R</w:t>
      </w:r>
      <w:bookmarkEnd w:id="5"/>
    </w:p>
    <w:p w14:paraId="181D757C" w14:textId="358780BE" w:rsidR="00F0665A" w:rsidRPr="00F0665A" w:rsidRDefault="00F0665A" w:rsidP="00F0665A">
      <w:pPr>
        <w:pStyle w:val="ParagraphNormalVantara"/>
      </w:pPr>
      <w:r>
        <w:t>To install R:</w:t>
      </w:r>
    </w:p>
    <w:p w14:paraId="180796CF" w14:textId="19AB046D" w:rsidR="00E32AAA" w:rsidRDefault="00F0665A" w:rsidP="00460B5C">
      <w:pPr>
        <w:pStyle w:val="NumberedListLabGuideVantara"/>
        <w:numPr>
          <w:ilvl w:val="0"/>
          <w:numId w:val="21"/>
        </w:numPr>
      </w:pPr>
      <w:r>
        <w:t>D</w:t>
      </w:r>
      <w:r w:rsidR="00E32AAA">
        <w:t xml:space="preserve">ownload R from </w:t>
      </w:r>
      <w:hyperlink r:id="rId21" w:history="1">
        <w:r w:rsidR="00E32AAA" w:rsidRPr="00F0665A">
          <w:rPr>
            <w:rStyle w:val="Hyperlink"/>
          </w:rPr>
          <w:t>r-project</w:t>
        </w:r>
      </w:hyperlink>
      <w:r>
        <w:t xml:space="preserve"> by s</w:t>
      </w:r>
      <w:r w:rsidR="00E32AAA">
        <w:t>elect</w:t>
      </w:r>
      <w:r>
        <w:t>ing</w:t>
      </w:r>
      <w:r w:rsidR="00E32AAA">
        <w:t xml:space="preserve"> a CRAN location (a mirror site) and click</w:t>
      </w:r>
      <w:r>
        <w:t>ing</w:t>
      </w:r>
      <w:r w:rsidR="00E32AAA">
        <w:t xml:space="preserve"> the corresponding link</w:t>
      </w:r>
      <w:r>
        <w:t>.</w:t>
      </w:r>
    </w:p>
    <w:p w14:paraId="76313613" w14:textId="01B4286B" w:rsidR="00E32AAA" w:rsidRDefault="00E32AAA" w:rsidP="00460B5C">
      <w:pPr>
        <w:pStyle w:val="NumberedListLabGuideVantara"/>
      </w:pPr>
      <w:r>
        <w:t xml:space="preserve">Click </w:t>
      </w:r>
      <w:r w:rsidRPr="00F0665A">
        <w:rPr>
          <w:b/>
          <w:bCs/>
        </w:rPr>
        <w:t>Download R for Windows</w:t>
      </w:r>
      <w:r w:rsidR="00F0665A">
        <w:t xml:space="preserve"> </w:t>
      </w:r>
      <w:r>
        <w:t>at the top of the page.</w:t>
      </w:r>
    </w:p>
    <w:p w14:paraId="58F45D8E" w14:textId="681A91F2" w:rsidR="00E32AAA" w:rsidRDefault="00E32AAA" w:rsidP="00460B5C">
      <w:pPr>
        <w:pStyle w:val="NumberedListLabGuideVantara"/>
      </w:pPr>
      <w:r>
        <w:t xml:space="preserve">Click </w:t>
      </w:r>
      <w:r w:rsidRPr="00F0665A">
        <w:rPr>
          <w:b/>
          <w:bCs/>
        </w:rPr>
        <w:t>install R for the first time</w:t>
      </w:r>
      <w:r>
        <w:t xml:space="preserve"> at the top of the page.</w:t>
      </w:r>
    </w:p>
    <w:p w14:paraId="7B41325F" w14:textId="373E33C6" w:rsidR="00F0665A" w:rsidRDefault="00F0665A" w:rsidP="00F0665A">
      <w:pPr>
        <w:pStyle w:val="ParagraphNormalVantara"/>
        <w:jc w:val="center"/>
      </w:pPr>
      <w:r>
        <w:rPr>
          <w:noProof/>
        </w:rPr>
        <w:drawing>
          <wp:inline distT="0" distB="0" distL="0" distR="0" wp14:anchorId="6854FCBB" wp14:editId="1F708EEB">
            <wp:extent cx="4285714" cy="933333"/>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714" cy="933333"/>
                    </a:xfrm>
                    <a:prstGeom prst="rect">
                      <a:avLst/>
                    </a:prstGeom>
                  </pic:spPr>
                </pic:pic>
              </a:graphicData>
            </a:graphic>
          </wp:inline>
        </w:drawing>
      </w:r>
    </w:p>
    <w:p w14:paraId="2A14B31A" w14:textId="5A322DE8" w:rsidR="00E32AAA" w:rsidRDefault="00E32AAA" w:rsidP="00460B5C">
      <w:pPr>
        <w:pStyle w:val="NumberedListLabGuideVantara"/>
      </w:pPr>
      <w:r w:rsidRPr="00F0665A">
        <w:t xml:space="preserve">Click </w:t>
      </w:r>
      <w:r w:rsidRPr="00BA0729">
        <w:rPr>
          <w:b/>
          <w:bCs/>
        </w:rPr>
        <w:t>Download R &lt;version&gt; for Windows</w:t>
      </w:r>
      <w:r w:rsidR="00F0665A">
        <w:t>.</w:t>
      </w:r>
    </w:p>
    <w:p w14:paraId="7727A5C3" w14:textId="3F02BFFD" w:rsidR="00E32AAA" w:rsidRPr="00F0665A" w:rsidRDefault="00E32AAA" w:rsidP="00460B5C">
      <w:pPr>
        <w:pStyle w:val="NumberedListLabGuideVantara"/>
      </w:pPr>
      <w:r w:rsidRPr="00F0665A">
        <w:t xml:space="preserve">Run </w:t>
      </w:r>
      <w:r w:rsidRPr="00F0665A">
        <w:rPr>
          <w:rFonts w:ascii="Courier New" w:hAnsi="Courier New" w:cs="Courier New"/>
        </w:rPr>
        <w:t>R-4.0.1-win.exe</w:t>
      </w:r>
      <w:r w:rsidRPr="00F0665A">
        <w:t xml:space="preserve"> and follow the installation instructions.  </w:t>
      </w:r>
    </w:p>
    <w:p w14:paraId="2B8A9CA5" w14:textId="288F91F1" w:rsidR="00E32AAA" w:rsidRDefault="00F0665A" w:rsidP="00F0665A">
      <w:pPr>
        <w:pStyle w:val="ParagraphNormalVantara"/>
        <w:jc w:val="center"/>
      </w:pPr>
      <w:r>
        <w:rPr>
          <w:noProof/>
        </w:rPr>
        <w:drawing>
          <wp:inline distT="0" distB="0" distL="0" distR="0" wp14:anchorId="4AF0E4B1" wp14:editId="1682375D">
            <wp:extent cx="4752381" cy="373333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381" cy="3733333"/>
                    </a:xfrm>
                    <a:prstGeom prst="rect">
                      <a:avLst/>
                    </a:prstGeom>
                  </pic:spPr>
                </pic:pic>
              </a:graphicData>
            </a:graphic>
          </wp:inline>
        </w:drawing>
      </w:r>
    </w:p>
    <w:p w14:paraId="26DE9914" w14:textId="77777777" w:rsidR="00DC4DDB" w:rsidRDefault="00DC4DDB" w:rsidP="00F0665A">
      <w:pPr>
        <w:pStyle w:val="ParagraphNormalVantara"/>
        <w:jc w:val="center"/>
      </w:pPr>
    </w:p>
    <w:p w14:paraId="71877126" w14:textId="1CED2FC8" w:rsidR="00E32AAA" w:rsidRDefault="00E32AAA" w:rsidP="00F0665A">
      <w:pPr>
        <w:pStyle w:val="Heading2Vantara"/>
      </w:pPr>
      <w:bookmarkStart w:id="6" w:name="_Toc46312294"/>
      <w:r>
        <w:lastRenderedPageBreak/>
        <w:t>Set</w:t>
      </w:r>
      <w:r w:rsidR="00F0665A">
        <w:t>ting</w:t>
      </w:r>
      <w:r>
        <w:t xml:space="preserve"> R Environment Variables</w:t>
      </w:r>
      <w:bookmarkEnd w:id="6"/>
    </w:p>
    <w:p w14:paraId="58A9A99A" w14:textId="5B1DEDC7" w:rsidR="00F0665A" w:rsidRPr="00F0665A" w:rsidRDefault="00F0665A" w:rsidP="00F0665A">
      <w:pPr>
        <w:pStyle w:val="ParagraphNormalVantara"/>
      </w:pPr>
      <w:r>
        <w:t>To set the R environment variables:</w:t>
      </w:r>
    </w:p>
    <w:p w14:paraId="740CB543" w14:textId="5B959787" w:rsidR="00E32AAA" w:rsidRDefault="00E32AAA" w:rsidP="00460B5C">
      <w:pPr>
        <w:pStyle w:val="NumberedListLabGuideVantara"/>
        <w:numPr>
          <w:ilvl w:val="0"/>
          <w:numId w:val="22"/>
        </w:numPr>
      </w:pPr>
      <w:r>
        <w:t>Go to</w:t>
      </w:r>
      <w:r w:rsidR="00F0665A">
        <w:t xml:space="preserve"> </w:t>
      </w:r>
      <w:r w:rsidRPr="00BA0729">
        <w:rPr>
          <w:b/>
          <w:bCs/>
        </w:rPr>
        <w:t>Control Panel</w:t>
      </w:r>
      <w:r w:rsidRPr="00F0665A">
        <w:t xml:space="preserve"> </w:t>
      </w:r>
      <w:r w:rsidR="00F0665A" w:rsidRPr="00F0665A">
        <w:sym w:font="Wingdings" w:char="F0E0"/>
      </w:r>
      <w:r w:rsidRPr="00F0665A">
        <w:t xml:space="preserve"> </w:t>
      </w:r>
      <w:r w:rsidRPr="00BA0729">
        <w:rPr>
          <w:b/>
          <w:bCs/>
        </w:rPr>
        <w:t>System</w:t>
      </w:r>
      <w:r w:rsidRPr="00F0665A">
        <w:t xml:space="preserve"> </w:t>
      </w:r>
      <w:r w:rsidR="00F0665A" w:rsidRPr="00F0665A">
        <w:sym w:font="Wingdings" w:char="F0E0"/>
      </w:r>
      <w:r w:rsidRPr="00F0665A">
        <w:t xml:space="preserve"> </w:t>
      </w:r>
      <w:r w:rsidRPr="00BA0729">
        <w:rPr>
          <w:b/>
          <w:bCs/>
        </w:rPr>
        <w:t>Advanced System Settings</w:t>
      </w:r>
      <w:r>
        <w:t>.</w:t>
      </w:r>
    </w:p>
    <w:p w14:paraId="2692D24A" w14:textId="139C8D6A" w:rsidR="00E32AAA" w:rsidRDefault="00E32AAA" w:rsidP="00460B5C">
      <w:pPr>
        <w:pStyle w:val="NumberedListLabGuideVantara"/>
      </w:pPr>
      <w:r>
        <w:t>Click</w:t>
      </w:r>
      <w:r w:rsidR="00F0665A">
        <w:t xml:space="preserve"> the</w:t>
      </w:r>
      <w:r>
        <w:t xml:space="preserve"> </w:t>
      </w:r>
      <w:r w:rsidRPr="00BA0729">
        <w:rPr>
          <w:b/>
          <w:bCs/>
        </w:rPr>
        <w:t>Environment Variables</w:t>
      </w:r>
      <w:r>
        <w:t xml:space="preserve"> button.</w:t>
      </w:r>
    </w:p>
    <w:p w14:paraId="699A199A" w14:textId="7F98A24F" w:rsidR="00E32AAA" w:rsidRDefault="00E32AAA" w:rsidP="00460B5C">
      <w:pPr>
        <w:pStyle w:val="NumberedListLabGuideVantara"/>
      </w:pPr>
      <w:r>
        <w:t xml:space="preserve">Under </w:t>
      </w:r>
      <w:r w:rsidRPr="00BA0729">
        <w:rPr>
          <w:b/>
          <w:bCs/>
        </w:rPr>
        <w:t>System Variables</w:t>
      </w:r>
      <w:r>
        <w:t xml:space="preserve">, click: </w:t>
      </w:r>
      <w:r w:rsidRPr="00BA0729">
        <w:rPr>
          <w:b/>
          <w:bCs/>
        </w:rPr>
        <w:t>New</w:t>
      </w:r>
      <w:r>
        <w:t xml:space="preserve">. </w:t>
      </w:r>
    </w:p>
    <w:p w14:paraId="439711A3" w14:textId="595A07B8" w:rsidR="00F0665A" w:rsidRDefault="00F0665A" w:rsidP="00F0665A">
      <w:pPr>
        <w:pStyle w:val="ParagraphNormalVantara"/>
        <w:jc w:val="center"/>
      </w:pPr>
      <w:r>
        <w:rPr>
          <w:noProof/>
        </w:rPr>
        <w:drawing>
          <wp:inline distT="0" distB="0" distL="0" distR="0" wp14:anchorId="6DE70278" wp14:editId="5256B39F">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776" cy="2129628"/>
                    </a:xfrm>
                    <a:prstGeom prst="rect">
                      <a:avLst/>
                    </a:prstGeom>
                  </pic:spPr>
                </pic:pic>
              </a:graphicData>
            </a:graphic>
          </wp:inline>
        </w:drawing>
      </w:r>
    </w:p>
    <w:p w14:paraId="24BB6975" w14:textId="708B6862" w:rsidR="00E32AAA" w:rsidRDefault="00E32AAA" w:rsidP="00460B5C">
      <w:pPr>
        <w:pStyle w:val="NumberedListLabGuideVantara"/>
      </w:pPr>
      <w:r>
        <w:t xml:space="preserve">In the </w:t>
      </w:r>
      <w:r w:rsidRPr="00F0665A">
        <w:rPr>
          <w:b/>
          <w:bCs/>
        </w:rPr>
        <w:t>Variable Name</w:t>
      </w:r>
      <w:r>
        <w:t xml:space="preserve"> field, enter</w:t>
      </w:r>
      <w:r w:rsidR="00F0665A">
        <w:t xml:space="preserve"> </w:t>
      </w:r>
      <w:r w:rsidRPr="00F0665A">
        <w:rPr>
          <w:rFonts w:ascii="Courier New" w:hAnsi="Courier New" w:cs="Courier New"/>
        </w:rPr>
        <w:t>R_HOME</w:t>
      </w:r>
    </w:p>
    <w:p w14:paraId="44C96F97" w14:textId="2F306273" w:rsidR="00E32AAA" w:rsidRDefault="00E32AAA" w:rsidP="00460B5C">
      <w:pPr>
        <w:pStyle w:val="NumberedListLabGuideVantara"/>
      </w:pPr>
      <w:r>
        <w:t xml:space="preserve">Browse for the directory </w:t>
      </w:r>
      <w:r w:rsidRPr="00F0665A">
        <w:rPr>
          <w:rFonts w:ascii="Courier New" w:hAnsi="Courier New" w:cs="Courier New"/>
        </w:rPr>
        <w:t>C:\Program Files\R\R-4.0.1</w:t>
      </w:r>
    </w:p>
    <w:p w14:paraId="4786865A" w14:textId="681B1B05" w:rsidR="00F0665A" w:rsidRDefault="00F0665A" w:rsidP="00F0665A">
      <w:pPr>
        <w:pStyle w:val="ParagraphNormalVantara"/>
        <w:jc w:val="center"/>
      </w:pPr>
      <w:r>
        <w:rPr>
          <w:noProof/>
        </w:rPr>
        <w:drawing>
          <wp:inline distT="0" distB="0" distL="0" distR="0" wp14:anchorId="72E879E3" wp14:editId="5B98E8F5">
            <wp:extent cx="5731510" cy="1447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7800"/>
                    </a:xfrm>
                    <a:prstGeom prst="rect">
                      <a:avLst/>
                    </a:prstGeom>
                  </pic:spPr>
                </pic:pic>
              </a:graphicData>
            </a:graphic>
          </wp:inline>
        </w:drawing>
      </w:r>
    </w:p>
    <w:p w14:paraId="4672A9A1" w14:textId="40CEABED" w:rsidR="00E32AAA" w:rsidRDefault="00E32AAA" w:rsidP="00460B5C">
      <w:pPr>
        <w:pStyle w:val="NumberedListLabGuideVantara"/>
      </w:pPr>
      <w:r>
        <w:t xml:space="preserve">Repeat to add the variable </w:t>
      </w:r>
      <w:r w:rsidRPr="00F0665A">
        <w:rPr>
          <w:rFonts w:ascii="Courier New" w:hAnsi="Courier New" w:cs="Courier New"/>
        </w:rPr>
        <w:t>R_LIBS_USER</w:t>
      </w:r>
    </w:p>
    <w:p w14:paraId="37E2500B" w14:textId="53A66A21" w:rsidR="00E32AAA" w:rsidRDefault="00E32AAA" w:rsidP="00460B5C">
      <w:pPr>
        <w:pStyle w:val="NumberedListLabGuideVantara"/>
      </w:pPr>
      <w:r>
        <w:t xml:space="preserve">Browse for the directory </w:t>
      </w:r>
      <w:r w:rsidRPr="00BA0729">
        <w:rPr>
          <w:rFonts w:ascii="Courier New" w:hAnsi="Courier New" w:cs="Courier New"/>
        </w:rPr>
        <w:t>C:\Program Files\R\R-4.0.1\library</w:t>
      </w:r>
    </w:p>
    <w:p w14:paraId="3A820822" w14:textId="2B6CD856" w:rsidR="00E32AAA" w:rsidRDefault="00F0665A" w:rsidP="00F0665A">
      <w:pPr>
        <w:pStyle w:val="ParagraphNormalVantara"/>
        <w:jc w:val="center"/>
      </w:pPr>
      <w:r>
        <w:rPr>
          <w:noProof/>
        </w:rPr>
        <w:lastRenderedPageBreak/>
        <w:drawing>
          <wp:inline distT="0" distB="0" distL="0" distR="0" wp14:anchorId="09B422F4" wp14:editId="5EAD9799">
            <wp:extent cx="5731510" cy="1447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47800"/>
                    </a:xfrm>
                    <a:prstGeom prst="rect">
                      <a:avLst/>
                    </a:prstGeom>
                  </pic:spPr>
                </pic:pic>
              </a:graphicData>
            </a:graphic>
          </wp:inline>
        </w:drawing>
      </w:r>
    </w:p>
    <w:p w14:paraId="5A1A3FCA" w14:textId="4D40A421" w:rsidR="00E32AAA" w:rsidRDefault="00E32AAA" w:rsidP="00460B5C">
      <w:pPr>
        <w:pStyle w:val="NumberedListLabGuideVantara"/>
      </w:pPr>
      <w:r>
        <w:t xml:space="preserve">Add to the Path the location of the R executable: </w:t>
      </w:r>
      <w:r w:rsidRPr="00F0665A">
        <w:rPr>
          <w:rFonts w:ascii="Courier New" w:hAnsi="Courier New" w:cs="Courier New"/>
        </w:rPr>
        <w:t>%R_HOME%\bin\x64</w:t>
      </w:r>
    </w:p>
    <w:p w14:paraId="3C0E1255" w14:textId="097E7ADB" w:rsidR="00E32AAA" w:rsidRDefault="00E32AAA" w:rsidP="00460B5C">
      <w:pPr>
        <w:pStyle w:val="NumberedListLabGuideVantara"/>
      </w:pPr>
      <w:r>
        <w:t xml:space="preserve">Ensure the path references </w:t>
      </w:r>
      <w:r w:rsidRPr="00F0665A">
        <w:rPr>
          <w:rFonts w:ascii="Courier New" w:hAnsi="Courier New" w:cs="Courier New"/>
        </w:rPr>
        <w:t>rcmd.exe</w:t>
      </w:r>
      <w:r>
        <w:t xml:space="preserve"> and </w:t>
      </w:r>
      <w:r w:rsidRPr="00F0665A">
        <w:rPr>
          <w:rFonts w:ascii="Courier New" w:hAnsi="Courier New" w:cs="Courier New"/>
        </w:rPr>
        <w:t>r.dll</w:t>
      </w:r>
      <w:r w:rsidR="00F0665A">
        <w:t>.</w:t>
      </w:r>
    </w:p>
    <w:p w14:paraId="7EE44594" w14:textId="3757D674" w:rsidR="00F0665A" w:rsidRDefault="00F0665A" w:rsidP="00F0665A">
      <w:pPr>
        <w:pStyle w:val="ParagraphNormalVantara"/>
        <w:jc w:val="center"/>
      </w:pPr>
      <w:r>
        <w:rPr>
          <w:noProof/>
        </w:rPr>
        <w:drawing>
          <wp:inline distT="0" distB="0" distL="0" distR="0" wp14:anchorId="3FCAE0F4" wp14:editId="6524CF0C">
            <wp:extent cx="5019048" cy="23238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048" cy="2323809"/>
                    </a:xfrm>
                    <a:prstGeom prst="rect">
                      <a:avLst/>
                    </a:prstGeom>
                  </pic:spPr>
                </pic:pic>
              </a:graphicData>
            </a:graphic>
          </wp:inline>
        </w:drawing>
      </w:r>
    </w:p>
    <w:p w14:paraId="2A086BA0" w14:textId="2015AE2C" w:rsidR="00F0665A" w:rsidRPr="00F0665A" w:rsidRDefault="00E32AAA" w:rsidP="00460B5C">
      <w:pPr>
        <w:pStyle w:val="NumberedListLabGuideVantara"/>
      </w:pPr>
      <w:r w:rsidRPr="00F0665A">
        <w:t xml:space="preserve">Start R. </w:t>
      </w:r>
    </w:p>
    <w:p w14:paraId="3A422A50" w14:textId="7C0E51DA" w:rsidR="00E32AAA" w:rsidRDefault="00E32AAA" w:rsidP="00460B5C">
      <w:pPr>
        <w:pStyle w:val="NumberedListLabGuideVantara"/>
      </w:pPr>
      <w:r w:rsidRPr="00F0665A">
        <w:t>In the R Console</w:t>
      </w:r>
      <w:r w:rsidR="00F0665A">
        <w:t>, r</w:t>
      </w:r>
      <w:r w:rsidRPr="00F0665A">
        <w:t>un the comman</w:t>
      </w:r>
      <w:r w:rsidR="00F0665A">
        <w:t xml:space="preserve">d </w:t>
      </w:r>
      <w:proofErr w:type="spellStart"/>
      <w:proofErr w:type="gramStart"/>
      <w:r w:rsidRPr="00F0665A">
        <w:rPr>
          <w:rFonts w:ascii="Courier New" w:hAnsi="Courier New" w:cs="Courier New"/>
        </w:rPr>
        <w:t>install.packages</w:t>
      </w:r>
      <w:proofErr w:type="spellEnd"/>
      <w:proofErr w:type="gramEnd"/>
      <w:r w:rsidRPr="00F0665A">
        <w:rPr>
          <w:rFonts w:ascii="Courier New" w:hAnsi="Courier New" w:cs="Courier New"/>
        </w:rPr>
        <w:t>('</w:t>
      </w:r>
      <w:proofErr w:type="spellStart"/>
      <w:r w:rsidRPr="00F0665A">
        <w:rPr>
          <w:rFonts w:ascii="Courier New" w:hAnsi="Courier New" w:cs="Courier New"/>
        </w:rPr>
        <w:t>rJava</w:t>
      </w:r>
      <w:proofErr w:type="spellEnd"/>
      <w:r w:rsidRPr="00F0665A">
        <w:rPr>
          <w:rFonts w:ascii="Courier New" w:hAnsi="Courier New" w:cs="Courier New"/>
        </w:rPr>
        <w:t>')</w:t>
      </w:r>
    </w:p>
    <w:p w14:paraId="0D0888F6" w14:textId="28DCCA3E" w:rsidR="00E32AAA" w:rsidRDefault="00F0665A" w:rsidP="00F0665A">
      <w:pPr>
        <w:pStyle w:val="ParagraphNormalVantara"/>
        <w:jc w:val="center"/>
      </w:pPr>
      <w:r>
        <w:rPr>
          <w:noProof/>
        </w:rPr>
        <w:lastRenderedPageBreak/>
        <w:drawing>
          <wp:inline distT="0" distB="0" distL="0" distR="0" wp14:anchorId="39476CD0" wp14:editId="04263B90">
            <wp:extent cx="5142857" cy="4571429"/>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857" cy="4571429"/>
                    </a:xfrm>
                    <a:prstGeom prst="rect">
                      <a:avLst/>
                    </a:prstGeom>
                  </pic:spPr>
                </pic:pic>
              </a:graphicData>
            </a:graphic>
          </wp:inline>
        </w:drawing>
      </w:r>
    </w:p>
    <w:p w14:paraId="55F45BCC" w14:textId="01934E3D" w:rsidR="00E32AAA" w:rsidRDefault="00E32AAA" w:rsidP="00460B5C">
      <w:pPr>
        <w:pStyle w:val="NumberedListLabGuideVantara"/>
      </w:pPr>
      <w:r>
        <w:t xml:space="preserve">If prompted with </w:t>
      </w:r>
      <w:r w:rsidRPr="00BA0729">
        <w:rPr>
          <w:b/>
          <w:bCs/>
        </w:rPr>
        <w:t>Would you like to use a personal library instead?</w:t>
      </w:r>
      <w:r>
        <w:t xml:space="preserve"> click </w:t>
      </w:r>
      <w:r w:rsidRPr="00BA0729">
        <w:rPr>
          <w:b/>
          <w:bCs/>
        </w:rPr>
        <w:t>Yes</w:t>
      </w:r>
      <w:r>
        <w:t>.</w:t>
      </w:r>
    </w:p>
    <w:p w14:paraId="57D2045E" w14:textId="31048AA1" w:rsidR="00FB52BE" w:rsidRDefault="00FB52BE" w:rsidP="00FB52BE">
      <w:pPr>
        <w:pStyle w:val="ParagraphNormalVantara"/>
        <w:jc w:val="center"/>
      </w:pPr>
      <w:r>
        <w:rPr>
          <w:noProof/>
        </w:rPr>
        <w:drawing>
          <wp:inline distT="0" distB="0" distL="0" distR="0" wp14:anchorId="16470374" wp14:editId="3D5C3F20">
            <wp:extent cx="3295238" cy="14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238" cy="1400000"/>
                    </a:xfrm>
                    <a:prstGeom prst="rect">
                      <a:avLst/>
                    </a:prstGeom>
                  </pic:spPr>
                </pic:pic>
              </a:graphicData>
            </a:graphic>
          </wp:inline>
        </w:drawing>
      </w:r>
    </w:p>
    <w:p w14:paraId="36B53900" w14:textId="667819D4" w:rsidR="00E32AAA" w:rsidRDefault="00E32AAA" w:rsidP="00460B5C">
      <w:pPr>
        <w:pStyle w:val="NumberedListLabGuideVantara"/>
      </w:pPr>
      <w:r>
        <w:t xml:space="preserve">If prompted with the path of the library, click </w:t>
      </w:r>
      <w:r w:rsidRPr="00FB52BE">
        <w:rPr>
          <w:b/>
          <w:bCs/>
        </w:rPr>
        <w:t>Yes</w:t>
      </w:r>
      <w:r>
        <w:t>.</w:t>
      </w:r>
    </w:p>
    <w:p w14:paraId="61587EF4" w14:textId="2FF28AB8" w:rsidR="00E32AAA" w:rsidRDefault="00E32AAA" w:rsidP="00460B5C">
      <w:pPr>
        <w:pStyle w:val="NumberedListLabGuideVantara"/>
      </w:pPr>
      <w:r>
        <w:t xml:space="preserve">When prompted for the CRAN mirror, choose a </w:t>
      </w:r>
      <w:r w:rsidR="00E72A00">
        <w:t>country,</w:t>
      </w:r>
      <w:r w:rsidR="00FB52BE">
        <w:t xml:space="preserve"> and</w:t>
      </w:r>
      <w:r>
        <w:t xml:space="preserve"> then click </w:t>
      </w:r>
      <w:r w:rsidRPr="00FB52BE">
        <w:rPr>
          <w:b/>
          <w:bCs/>
        </w:rPr>
        <w:t>OK</w:t>
      </w:r>
      <w:r>
        <w:t>.</w:t>
      </w:r>
    </w:p>
    <w:p w14:paraId="18EABDDD" w14:textId="237B775E" w:rsidR="00E32AAA" w:rsidRDefault="00FB52BE" w:rsidP="00FB52BE">
      <w:pPr>
        <w:pStyle w:val="InfotiporCautionVantara"/>
        <w:spacing w:before="360" w:after="360"/>
      </w:pPr>
      <w:r w:rsidRPr="004D4887">
        <w:drawing>
          <wp:anchor distT="0" distB="0" distL="114300" distR="114300" simplePos="0" relativeHeight="251676672" behindDoc="1" locked="0" layoutInCell="1" allowOverlap="1" wp14:anchorId="43284AE2" wp14:editId="52F753B3">
            <wp:simplePos x="0" y="0"/>
            <wp:positionH relativeFrom="margin">
              <wp:posOffset>0</wp:posOffset>
            </wp:positionH>
            <wp:positionV relativeFrom="paragraph">
              <wp:posOffset>70485</wp:posOffset>
            </wp:positionV>
            <wp:extent cx="457200" cy="457200"/>
            <wp:effectExtent l="0" t="0" r="0" b="0"/>
            <wp:wrapTight wrapText="bothSides">
              <wp:wrapPolygon edited="0">
                <wp:start x="0" y="0"/>
                <wp:lineTo x="0" y="20700"/>
                <wp:lineTo x="20700" y="20700"/>
                <wp:lineTo x="207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AAA">
        <w:t>You may be denied permission writing to the library folder. You will need to change the permission for the folder.</w:t>
      </w:r>
    </w:p>
    <w:p w14:paraId="19FF98A1" w14:textId="538F0D67" w:rsidR="00FB52BE" w:rsidRDefault="00FB52BE" w:rsidP="00FB52BE">
      <w:pPr>
        <w:pStyle w:val="ParagraphNormalVantara"/>
        <w:jc w:val="center"/>
      </w:pPr>
      <w:r>
        <w:rPr>
          <w:noProof/>
        </w:rPr>
        <w:lastRenderedPageBreak/>
        <w:drawing>
          <wp:inline distT="0" distB="0" distL="0" distR="0" wp14:anchorId="77572B88" wp14:editId="662E0268">
            <wp:extent cx="5731510" cy="1061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61085"/>
                    </a:xfrm>
                    <a:prstGeom prst="rect">
                      <a:avLst/>
                    </a:prstGeom>
                  </pic:spPr>
                </pic:pic>
              </a:graphicData>
            </a:graphic>
          </wp:inline>
        </w:drawing>
      </w:r>
    </w:p>
    <w:p w14:paraId="3202131E" w14:textId="1913CE40" w:rsidR="00FB52BE" w:rsidRDefault="00FB52BE" w:rsidP="00FB52BE">
      <w:pPr>
        <w:pStyle w:val="ParagraphNormalVantara"/>
        <w:jc w:val="center"/>
      </w:pPr>
      <w:r>
        <w:rPr>
          <w:noProof/>
        </w:rPr>
        <w:drawing>
          <wp:inline distT="0" distB="0" distL="0" distR="0" wp14:anchorId="27DC3A6E" wp14:editId="46BA44E2">
            <wp:extent cx="3457143" cy="4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7143" cy="4285714"/>
                    </a:xfrm>
                    <a:prstGeom prst="rect">
                      <a:avLst/>
                    </a:prstGeom>
                  </pic:spPr>
                </pic:pic>
              </a:graphicData>
            </a:graphic>
          </wp:inline>
        </w:drawing>
      </w:r>
    </w:p>
    <w:p w14:paraId="0FA031EE" w14:textId="02C80422" w:rsidR="00FB52BE" w:rsidRDefault="00764DB6" w:rsidP="00764DB6">
      <w:pPr>
        <w:pStyle w:val="ParagraphNormalVantara"/>
        <w:jc w:val="center"/>
      </w:pPr>
      <w:r>
        <w:rPr>
          <w:noProof/>
        </w:rPr>
        <w:drawing>
          <wp:inline distT="0" distB="0" distL="0" distR="0" wp14:anchorId="5D44F8D2" wp14:editId="3A0A7538">
            <wp:extent cx="5731510" cy="16167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16710"/>
                    </a:xfrm>
                    <a:prstGeom prst="rect">
                      <a:avLst/>
                    </a:prstGeom>
                  </pic:spPr>
                </pic:pic>
              </a:graphicData>
            </a:graphic>
          </wp:inline>
        </w:drawing>
      </w:r>
    </w:p>
    <w:p w14:paraId="4E53406D" w14:textId="6ADB78A7" w:rsidR="009744F9" w:rsidRDefault="009744F9" w:rsidP="00764DB6">
      <w:pPr>
        <w:pStyle w:val="ParagraphNormalVantara"/>
        <w:jc w:val="center"/>
      </w:pPr>
    </w:p>
    <w:p w14:paraId="00B09476" w14:textId="77777777" w:rsidR="009744F9" w:rsidRDefault="009744F9" w:rsidP="00764DB6">
      <w:pPr>
        <w:pStyle w:val="ParagraphNormalVantara"/>
        <w:jc w:val="center"/>
      </w:pPr>
    </w:p>
    <w:p w14:paraId="2E08B2F1" w14:textId="48C602B2" w:rsidR="00E32AAA" w:rsidRDefault="00E32AAA" w:rsidP="00764DB6">
      <w:pPr>
        <w:pStyle w:val="Heading2Vantara"/>
      </w:pPr>
      <w:bookmarkStart w:id="7" w:name="_Toc46312295"/>
      <w:r>
        <w:lastRenderedPageBreak/>
        <w:t>Install</w:t>
      </w:r>
      <w:r w:rsidR="00764DB6">
        <w:t>ing the</w:t>
      </w:r>
      <w:r>
        <w:t xml:space="preserve"> </w:t>
      </w:r>
      <w:proofErr w:type="spellStart"/>
      <w:r>
        <w:t>randomForest</w:t>
      </w:r>
      <w:proofErr w:type="spellEnd"/>
      <w:r>
        <w:t xml:space="preserve"> </w:t>
      </w:r>
      <w:r w:rsidR="00764DB6">
        <w:t>L</w:t>
      </w:r>
      <w:r>
        <w:t>ibrary</w:t>
      </w:r>
      <w:bookmarkEnd w:id="7"/>
    </w:p>
    <w:p w14:paraId="6F624C6A" w14:textId="00519F56" w:rsidR="00764DB6" w:rsidRPr="00764DB6" w:rsidRDefault="00764DB6" w:rsidP="00764DB6">
      <w:pPr>
        <w:pStyle w:val="ParagraphNormalVantara"/>
      </w:pPr>
      <w:r>
        <w:t xml:space="preserve">To install the </w:t>
      </w:r>
      <w:proofErr w:type="spellStart"/>
      <w:r w:rsidRPr="00764DB6">
        <w:rPr>
          <w:rFonts w:ascii="Courier New" w:hAnsi="Courier New" w:cs="Courier New"/>
        </w:rPr>
        <w:t>randomForest</w:t>
      </w:r>
      <w:proofErr w:type="spellEnd"/>
      <w:r>
        <w:t xml:space="preserve"> library:</w:t>
      </w:r>
    </w:p>
    <w:p w14:paraId="1EC58BF7" w14:textId="032C4EA2" w:rsidR="00E32AAA" w:rsidRDefault="00E32AAA" w:rsidP="00460B5C">
      <w:pPr>
        <w:pStyle w:val="NumberedListLabGuideVantara"/>
        <w:numPr>
          <w:ilvl w:val="0"/>
          <w:numId w:val="24"/>
        </w:numPr>
      </w:pPr>
      <w:r>
        <w:t>Click on</w:t>
      </w:r>
      <w:r w:rsidR="00764DB6">
        <w:t xml:space="preserve"> the</w:t>
      </w:r>
      <w:r>
        <w:t xml:space="preserve"> R Console icon</w:t>
      </w:r>
      <w:r w:rsidR="00764DB6">
        <w:t>.</w:t>
      </w:r>
    </w:p>
    <w:p w14:paraId="1B9746FE" w14:textId="36596CF7" w:rsidR="00E32AAA" w:rsidRDefault="00E32AAA" w:rsidP="00460B5C">
      <w:pPr>
        <w:pStyle w:val="NumberedListLabGuideVantara"/>
      </w:pPr>
      <w:r>
        <w:t xml:space="preserve">Enter the following command: </w:t>
      </w:r>
      <w:proofErr w:type="spellStart"/>
      <w:proofErr w:type="gramStart"/>
      <w:r w:rsidRPr="00F41BA3">
        <w:rPr>
          <w:rFonts w:ascii="Courier New" w:hAnsi="Courier New" w:cs="Courier New"/>
        </w:rPr>
        <w:t>install.packages</w:t>
      </w:r>
      <w:proofErr w:type="spellEnd"/>
      <w:proofErr w:type="gramEnd"/>
      <w:r w:rsidRPr="00F41BA3">
        <w:rPr>
          <w:rFonts w:ascii="Courier New" w:hAnsi="Courier New" w:cs="Courier New"/>
        </w:rPr>
        <w:t>(</w:t>
      </w:r>
      <w:r w:rsidR="00764DB6" w:rsidRPr="00F41BA3">
        <w:rPr>
          <w:rFonts w:ascii="Courier New" w:hAnsi="Courier New" w:cs="Courier New"/>
        </w:rPr>
        <w:t>'</w:t>
      </w:r>
      <w:proofErr w:type="spellStart"/>
      <w:r w:rsidRPr="00F41BA3">
        <w:rPr>
          <w:rFonts w:ascii="Courier New" w:hAnsi="Courier New" w:cs="Courier New"/>
        </w:rPr>
        <w:t>randomForest</w:t>
      </w:r>
      <w:proofErr w:type="spellEnd"/>
      <w:r w:rsidR="00764DB6" w:rsidRPr="00F41BA3">
        <w:rPr>
          <w:rFonts w:ascii="Courier New" w:hAnsi="Courier New" w:cs="Courier New"/>
        </w:rPr>
        <w:t>'</w:t>
      </w:r>
      <w:r w:rsidRPr="00F41BA3">
        <w:rPr>
          <w:rFonts w:ascii="Courier New" w:hAnsi="Courier New" w:cs="Courier New"/>
        </w:rPr>
        <w:t>)</w:t>
      </w:r>
    </w:p>
    <w:p w14:paraId="4ADEC695" w14:textId="376F0DCC" w:rsidR="00764DB6" w:rsidRDefault="00764DB6" w:rsidP="00764DB6">
      <w:pPr>
        <w:pStyle w:val="ParagraphNormalVantara"/>
        <w:jc w:val="center"/>
      </w:pPr>
      <w:r>
        <w:rPr>
          <w:noProof/>
        </w:rPr>
        <w:drawing>
          <wp:inline distT="0" distB="0" distL="0" distR="0" wp14:anchorId="3A711537" wp14:editId="1F47AB1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49195"/>
                    </a:xfrm>
                    <a:prstGeom prst="rect">
                      <a:avLst/>
                    </a:prstGeom>
                  </pic:spPr>
                </pic:pic>
              </a:graphicData>
            </a:graphic>
          </wp:inline>
        </w:drawing>
      </w:r>
    </w:p>
    <w:p w14:paraId="1ABAE500" w14:textId="486598D6" w:rsidR="00E32AAA" w:rsidRDefault="00E32AAA" w:rsidP="00460B5C">
      <w:pPr>
        <w:pStyle w:val="NumberedListLabGuideVantara"/>
      </w:pPr>
      <w:r>
        <w:t xml:space="preserve">After </w:t>
      </w:r>
      <w:proofErr w:type="spellStart"/>
      <w:r w:rsidRPr="00764DB6">
        <w:rPr>
          <w:rFonts w:ascii="Courier New" w:hAnsi="Courier New" w:cs="Courier New"/>
        </w:rPr>
        <w:t>randomForest</w:t>
      </w:r>
      <w:proofErr w:type="spellEnd"/>
      <w:r>
        <w:t xml:space="preserve"> has successfully been installed, type </w:t>
      </w:r>
      <w:proofErr w:type="gramStart"/>
      <w:r w:rsidRPr="00764DB6">
        <w:rPr>
          <w:rFonts w:ascii="Courier New" w:hAnsi="Courier New" w:cs="Courier New"/>
        </w:rPr>
        <w:t>q(</w:t>
      </w:r>
      <w:proofErr w:type="gramEnd"/>
      <w:r w:rsidRPr="00764DB6">
        <w:rPr>
          <w:rFonts w:ascii="Courier New" w:hAnsi="Courier New" w:cs="Courier New"/>
        </w:rPr>
        <w:t>)</w:t>
      </w:r>
      <w:r>
        <w:t xml:space="preserve"> to quit the R console.</w:t>
      </w:r>
    </w:p>
    <w:p w14:paraId="0EEFE00F" w14:textId="0233E7D5" w:rsidR="00E32AAA" w:rsidRDefault="00E32AAA" w:rsidP="00460B5C">
      <w:pPr>
        <w:pStyle w:val="NumberedListLabGuideVantara"/>
      </w:pPr>
      <w:r>
        <w:t xml:space="preserve">Click </w:t>
      </w:r>
      <w:r w:rsidRPr="00764DB6">
        <w:rPr>
          <w:b/>
          <w:bCs/>
        </w:rPr>
        <w:t>Yes</w:t>
      </w:r>
      <w:r>
        <w:t xml:space="preserve"> to close the workplace image.</w:t>
      </w:r>
    </w:p>
    <w:p w14:paraId="237355A0" w14:textId="711C0D45" w:rsidR="00E32AAA" w:rsidRDefault="00E32AAA" w:rsidP="00460B5C">
      <w:pPr>
        <w:pStyle w:val="NumberedListLabGuideVantara"/>
      </w:pPr>
      <w:r>
        <w:t>Close R.</w:t>
      </w:r>
    </w:p>
    <w:p w14:paraId="5C3607A7" w14:textId="09886DA2" w:rsidR="009744F9" w:rsidRDefault="009744F9" w:rsidP="009744F9">
      <w:pPr>
        <w:pStyle w:val="NumberedListLabGuideVantara"/>
        <w:numPr>
          <w:ilvl w:val="0"/>
          <w:numId w:val="0"/>
        </w:numPr>
        <w:ind w:left="720" w:hanging="360"/>
      </w:pPr>
    </w:p>
    <w:p w14:paraId="51E29A98" w14:textId="10DA2010" w:rsidR="009744F9" w:rsidRDefault="009744F9" w:rsidP="009744F9">
      <w:pPr>
        <w:pStyle w:val="NumberedListLabGuideVantara"/>
        <w:numPr>
          <w:ilvl w:val="0"/>
          <w:numId w:val="0"/>
        </w:numPr>
        <w:ind w:left="720" w:hanging="360"/>
      </w:pPr>
    </w:p>
    <w:p w14:paraId="1B0CBCD0" w14:textId="192F6394" w:rsidR="009744F9" w:rsidRDefault="009744F9" w:rsidP="009744F9">
      <w:pPr>
        <w:pStyle w:val="NumberedListLabGuideVantara"/>
        <w:numPr>
          <w:ilvl w:val="0"/>
          <w:numId w:val="0"/>
        </w:numPr>
        <w:ind w:left="720" w:hanging="360"/>
      </w:pPr>
    </w:p>
    <w:p w14:paraId="4A0BE474" w14:textId="4609F5DD" w:rsidR="009744F9" w:rsidRDefault="009744F9" w:rsidP="009744F9">
      <w:pPr>
        <w:pStyle w:val="NumberedListLabGuideVantara"/>
        <w:numPr>
          <w:ilvl w:val="0"/>
          <w:numId w:val="0"/>
        </w:numPr>
        <w:ind w:left="720" w:hanging="360"/>
      </w:pPr>
    </w:p>
    <w:p w14:paraId="0729EC8A" w14:textId="6FEB773C" w:rsidR="009744F9" w:rsidRDefault="009744F9" w:rsidP="009744F9">
      <w:pPr>
        <w:pStyle w:val="NumberedListLabGuideVantara"/>
        <w:numPr>
          <w:ilvl w:val="0"/>
          <w:numId w:val="0"/>
        </w:numPr>
        <w:ind w:left="720" w:hanging="360"/>
      </w:pPr>
    </w:p>
    <w:p w14:paraId="374A1BB4" w14:textId="5899D951" w:rsidR="009744F9" w:rsidRDefault="009744F9" w:rsidP="009744F9">
      <w:pPr>
        <w:pStyle w:val="NumberedListLabGuideVantara"/>
        <w:numPr>
          <w:ilvl w:val="0"/>
          <w:numId w:val="0"/>
        </w:numPr>
        <w:ind w:left="720" w:hanging="360"/>
      </w:pPr>
    </w:p>
    <w:p w14:paraId="2132E66C" w14:textId="25ACBD79" w:rsidR="009744F9" w:rsidRDefault="009744F9" w:rsidP="009744F9">
      <w:pPr>
        <w:pStyle w:val="NumberedListLabGuideVantara"/>
        <w:numPr>
          <w:ilvl w:val="0"/>
          <w:numId w:val="0"/>
        </w:numPr>
        <w:ind w:left="720" w:hanging="360"/>
      </w:pPr>
    </w:p>
    <w:p w14:paraId="6EEDA279" w14:textId="77777777" w:rsidR="009744F9" w:rsidRDefault="009744F9" w:rsidP="009744F9">
      <w:pPr>
        <w:pStyle w:val="NumberedListLabGuideVantara"/>
        <w:numPr>
          <w:ilvl w:val="0"/>
          <w:numId w:val="0"/>
        </w:numPr>
        <w:ind w:left="720" w:hanging="360"/>
      </w:pPr>
    </w:p>
    <w:p w14:paraId="1AA89B1E" w14:textId="696CD3BA" w:rsidR="00E32AAA" w:rsidRDefault="00764DB6" w:rsidP="00764DB6">
      <w:pPr>
        <w:pStyle w:val="Heading2Vantara"/>
      </w:pPr>
      <w:bookmarkStart w:id="8" w:name="_Toc46312296"/>
      <w:r>
        <w:lastRenderedPageBreak/>
        <w:t>Installing RStudio (Optional)</w:t>
      </w:r>
      <w:bookmarkEnd w:id="8"/>
    </w:p>
    <w:p w14:paraId="614A89E6" w14:textId="24104F74" w:rsidR="00E32AAA" w:rsidRDefault="00764DB6" w:rsidP="00E32AAA">
      <w:pPr>
        <w:pStyle w:val="ParagraphNormalVantara"/>
      </w:pPr>
      <w:r>
        <w:t>To install RStudio:</w:t>
      </w:r>
    </w:p>
    <w:p w14:paraId="039931BF" w14:textId="5FDADDFE" w:rsidR="00E32AAA" w:rsidRDefault="00764DB6" w:rsidP="00460B5C">
      <w:pPr>
        <w:pStyle w:val="NumberedListLabGuideVantara"/>
        <w:numPr>
          <w:ilvl w:val="0"/>
          <w:numId w:val="25"/>
        </w:numPr>
      </w:pPr>
      <w:r>
        <w:t>D</w:t>
      </w:r>
      <w:r w:rsidR="00E32AAA">
        <w:t xml:space="preserve">ownload RStudio from </w:t>
      </w:r>
      <w:hyperlink r:id="rId34" w:anchor="download" w:history="1">
        <w:r w:rsidR="00E619A4">
          <w:rPr>
            <w:rStyle w:val="Hyperlink"/>
          </w:rPr>
          <w:t>RStudio IDE</w:t>
        </w:r>
      </w:hyperlink>
      <w:r>
        <w:t>.</w:t>
      </w:r>
    </w:p>
    <w:p w14:paraId="27162329" w14:textId="32FCC4F6" w:rsidR="00E32AAA" w:rsidRDefault="00E32AAA" w:rsidP="00460B5C">
      <w:pPr>
        <w:pStyle w:val="NumberedListLabGuideVantara"/>
      </w:pPr>
      <w:r>
        <w:t xml:space="preserve">Click on the </w:t>
      </w:r>
      <w:r w:rsidRPr="00E619A4">
        <w:rPr>
          <w:b/>
          <w:bCs/>
        </w:rPr>
        <w:t>Download RStudio for Window</w:t>
      </w:r>
      <w:r w:rsidR="00764DB6" w:rsidRPr="00E619A4">
        <w:rPr>
          <w:b/>
          <w:bCs/>
        </w:rPr>
        <w:t>s</w:t>
      </w:r>
      <w:r>
        <w:t xml:space="preserve"> button.</w:t>
      </w:r>
    </w:p>
    <w:p w14:paraId="3A49D7CB" w14:textId="2A69A8DF" w:rsidR="00764DB6" w:rsidRDefault="00764DB6" w:rsidP="00764DB6">
      <w:pPr>
        <w:pStyle w:val="ParagraphNormalVantara"/>
        <w:jc w:val="center"/>
      </w:pPr>
      <w:r>
        <w:rPr>
          <w:noProof/>
        </w:rPr>
        <w:drawing>
          <wp:inline distT="0" distB="0" distL="0" distR="0" wp14:anchorId="32803F11" wp14:editId="7D0030A9">
            <wp:extent cx="3867150" cy="21958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8616" cy="2270461"/>
                    </a:xfrm>
                    <a:prstGeom prst="rect">
                      <a:avLst/>
                    </a:prstGeom>
                  </pic:spPr>
                </pic:pic>
              </a:graphicData>
            </a:graphic>
          </wp:inline>
        </w:drawing>
      </w:r>
    </w:p>
    <w:p w14:paraId="66B6ED95" w14:textId="22D4FE08" w:rsidR="00E32AAA" w:rsidRDefault="00E32AAA" w:rsidP="00460B5C">
      <w:pPr>
        <w:pStyle w:val="NumberedListLabGuideVantara"/>
      </w:pPr>
      <w:r>
        <w:t>Ru</w:t>
      </w:r>
      <w:r w:rsidR="00764DB6">
        <w:t>n</w:t>
      </w:r>
      <w:r>
        <w:t xml:space="preserve"> </w:t>
      </w:r>
      <w:r w:rsidRPr="00764DB6">
        <w:rPr>
          <w:rFonts w:ascii="Courier New" w:hAnsi="Courier New" w:cs="Courier New"/>
        </w:rPr>
        <w:t>RStudio-1.3.959.exe</w:t>
      </w:r>
      <w:r>
        <w:t xml:space="preserve"> and follow the installation instructions.</w:t>
      </w:r>
    </w:p>
    <w:p w14:paraId="586548A0" w14:textId="50CB323E" w:rsidR="00764DB6" w:rsidRDefault="00764DB6" w:rsidP="00764DB6">
      <w:pPr>
        <w:pStyle w:val="ParagraphNormalVantara"/>
        <w:jc w:val="center"/>
      </w:pPr>
      <w:r>
        <w:rPr>
          <w:noProof/>
        </w:rPr>
        <w:drawing>
          <wp:inline distT="0" distB="0" distL="0" distR="0" wp14:anchorId="1E535AA7" wp14:editId="7EC9823E">
            <wp:extent cx="4752381" cy="369523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381" cy="3695238"/>
                    </a:xfrm>
                    <a:prstGeom prst="rect">
                      <a:avLst/>
                    </a:prstGeom>
                  </pic:spPr>
                </pic:pic>
              </a:graphicData>
            </a:graphic>
          </wp:inline>
        </w:drawing>
      </w:r>
    </w:p>
    <w:p w14:paraId="35FB415C" w14:textId="55A0B021" w:rsidR="00E32AAA" w:rsidRDefault="00E32AAA" w:rsidP="00764DB6">
      <w:pPr>
        <w:pStyle w:val="Heading2Vantara"/>
      </w:pPr>
      <w:bookmarkStart w:id="9" w:name="_Toc46312297"/>
      <w:r>
        <w:lastRenderedPageBreak/>
        <w:t>Configur</w:t>
      </w:r>
      <w:r w:rsidR="00764DB6">
        <w:t>ing</w:t>
      </w:r>
      <w:r>
        <w:t xml:space="preserve"> Pentaho Data Integration with R</w:t>
      </w:r>
      <w:bookmarkEnd w:id="9"/>
    </w:p>
    <w:p w14:paraId="0307407D" w14:textId="74C4FD46" w:rsidR="00E32AAA" w:rsidRDefault="00E32AAA" w:rsidP="00E32AAA">
      <w:pPr>
        <w:pStyle w:val="ParagraphNormalVantara"/>
      </w:pPr>
      <w:r>
        <w:t xml:space="preserve">In the </w:t>
      </w:r>
      <w:proofErr w:type="spellStart"/>
      <w:r w:rsidRPr="0044658A">
        <w:rPr>
          <w:rFonts w:ascii="Courier New" w:hAnsi="Courier New" w:cs="Courier New"/>
        </w:rPr>
        <w:t>rJava</w:t>
      </w:r>
      <w:proofErr w:type="spellEnd"/>
      <w:r>
        <w:t xml:space="preserve"> directory</w:t>
      </w:r>
      <w:r w:rsidR="0044658A">
        <w:t>,</w:t>
      </w:r>
      <w:r>
        <w:t xml:space="preserve"> there is a </w:t>
      </w:r>
      <w:r w:rsidRPr="0044658A">
        <w:rPr>
          <w:rFonts w:ascii="Courier New" w:hAnsi="Courier New" w:cs="Courier New"/>
        </w:rPr>
        <w:t>jri.dll</w:t>
      </w:r>
      <w:r>
        <w:t xml:space="preserve"> file that needs to be copied into the </w:t>
      </w:r>
      <w:proofErr w:type="spellStart"/>
      <w:r w:rsidRPr="0044658A">
        <w:rPr>
          <w:rFonts w:ascii="Courier New" w:hAnsi="Courier New" w:cs="Courier New"/>
        </w:rPr>
        <w:t>libswt</w:t>
      </w:r>
      <w:proofErr w:type="spellEnd"/>
      <w:r>
        <w:t xml:space="preserve"> directory of Spoon</w:t>
      </w:r>
      <w:r w:rsidR="0044658A">
        <w:t>:</w:t>
      </w:r>
    </w:p>
    <w:p w14:paraId="4841BBA0" w14:textId="7DF108DA" w:rsidR="00E32AAA" w:rsidRPr="00C2602B" w:rsidRDefault="00E32AAA" w:rsidP="00460B5C">
      <w:pPr>
        <w:pStyle w:val="NumberedListLabGuideVantara"/>
        <w:numPr>
          <w:ilvl w:val="0"/>
          <w:numId w:val="26"/>
        </w:numPr>
      </w:pPr>
      <w:r w:rsidRPr="00C2602B">
        <w:t xml:space="preserve">Stop </w:t>
      </w:r>
      <w:proofErr w:type="gramStart"/>
      <w:r w:rsidRPr="00C2602B">
        <w:t>Spoon, if</w:t>
      </w:r>
      <w:proofErr w:type="gramEnd"/>
      <w:r w:rsidRPr="00C2602B">
        <w:t xml:space="preserve"> it</w:t>
      </w:r>
      <w:r w:rsidR="0044658A" w:rsidRPr="00C2602B">
        <w:t xml:space="preserve"> i</w:t>
      </w:r>
      <w:r w:rsidRPr="00C2602B">
        <w:t>s running</w:t>
      </w:r>
      <w:r w:rsidR="0044658A" w:rsidRPr="00C2602B">
        <w:t>.</w:t>
      </w:r>
    </w:p>
    <w:p w14:paraId="1CC7B628" w14:textId="3406C21F" w:rsidR="00E32AAA" w:rsidRPr="00C2602B" w:rsidRDefault="00E32AAA" w:rsidP="00460B5C">
      <w:pPr>
        <w:pStyle w:val="NumberedListLabGuideVantara"/>
      </w:pPr>
      <w:r w:rsidRPr="00C2602B">
        <w:t>Find</w:t>
      </w:r>
      <w:r w:rsidR="00C2602B">
        <w:t xml:space="preserve"> </w:t>
      </w:r>
      <w:r w:rsidRPr="00F41BA3">
        <w:rPr>
          <w:rFonts w:ascii="Courier New" w:hAnsi="Courier New" w:cs="Courier New"/>
        </w:rPr>
        <w:t>%R_LIBS_USER%/</w:t>
      </w:r>
      <w:proofErr w:type="spellStart"/>
      <w:r w:rsidRPr="00F41BA3">
        <w:rPr>
          <w:rFonts w:ascii="Courier New" w:hAnsi="Courier New" w:cs="Courier New"/>
        </w:rPr>
        <w:t>rJava</w:t>
      </w:r>
      <w:proofErr w:type="spellEnd"/>
      <w:r w:rsidRPr="00F41BA3">
        <w:rPr>
          <w:rFonts w:ascii="Courier New" w:hAnsi="Courier New" w:cs="Courier New"/>
        </w:rPr>
        <w:t>/</w:t>
      </w:r>
      <w:proofErr w:type="spellStart"/>
      <w:r w:rsidRPr="00F41BA3">
        <w:rPr>
          <w:rFonts w:ascii="Courier New" w:hAnsi="Courier New" w:cs="Courier New"/>
        </w:rPr>
        <w:t>jri</w:t>
      </w:r>
      <w:proofErr w:type="spellEnd"/>
      <w:r w:rsidRPr="00F41BA3">
        <w:rPr>
          <w:rFonts w:ascii="Courier New" w:hAnsi="Courier New" w:cs="Courier New"/>
        </w:rPr>
        <w:t>/x64/jri.dll</w:t>
      </w:r>
      <w:r w:rsidR="00C2602B">
        <w:t xml:space="preserve">  </w:t>
      </w:r>
    </w:p>
    <w:p w14:paraId="34A3DC85" w14:textId="7CAB1382" w:rsidR="00E32AAA" w:rsidRPr="00C2602B" w:rsidRDefault="00E32AAA" w:rsidP="00460B5C">
      <w:pPr>
        <w:pStyle w:val="NumberedListLabGuideVantara"/>
      </w:pPr>
      <w:r w:rsidRPr="00C2602B">
        <w:t>Cop</w:t>
      </w:r>
      <w:r w:rsidR="00C2602B">
        <w:t>y</w:t>
      </w:r>
      <w:r w:rsidRPr="00C2602B">
        <w:t xml:space="preserve"> </w:t>
      </w:r>
      <w:r w:rsidRPr="00C2602B">
        <w:rPr>
          <w:rFonts w:ascii="Courier New" w:hAnsi="Courier New" w:cs="Courier New"/>
        </w:rPr>
        <w:t>jri.dll</w:t>
      </w:r>
      <w:r w:rsidRPr="00C2602B">
        <w:t xml:space="preserve"> to the following directory</w:t>
      </w:r>
      <w:r w:rsidR="00F41BA3">
        <w:t>:</w:t>
      </w:r>
    </w:p>
    <w:p w14:paraId="0D4FB8CE" w14:textId="10EEB5FC" w:rsidR="00E32AAA" w:rsidRDefault="00E32AAA" w:rsidP="00F41BA3">
      <w:pPr>
        <w:pStyle w:val="NumberedListLabGuideVantara"/>
        <w:numPr>
          <w:ilvl w:val="1"/>
          <w:numId w:val="18"/>
        </w:numPr>
      </w:pPr>
      <w:r>
        <w:t xml:space="preserve">Windows: </w:t>
      </w:r>
      <w:r w:rsidRPr="00F41BA3">
        <w:rPr>
          <w:rFonts w:ascii="Courier New" w:hAnsi="Courier New" w:cs="Courier New"/>
        </w:rPr>
        <w:t>[Pentaho directory]/client-tools/data-integration/</w:t>
      </w:r>
      <w:proofErr w:type="spellStart"/>
      <w:r w:rsidRPr="00F41BA3">
        <w:rPr>
          <w:rFonts w:ascii="Courier New" w:hAnsi="Courier New" w:cs="Courier New"/>
        </w:rPr>
        <w:t>libswt</w:t>
      </w:r>
      <w:proofErr w:type="spellEnd"/>
      <w:r w:rsidRPr="00F41BA3">
        <w:rPr>
          <w:rFonts w:ascii="Courier New" w:hAnsi="Courier New" w:cs="Courier New"/>
        </w:rPr>
        <w:t>/win64</w:t>
      </w:r>
      <w:r w:rsidR="00C2602B">
        <w:t xml:space="preserve">  </w:t>
      </w:r>
    </w:p>
    <w:p w14:paraId="46716C2F" w14:textId="0E281830" w:rsidR="00E32AAA" w:rsidRDefault="00E32AAA" w:rsidP="00F41BA3">
      <w:pPr>
        <w:pStyle w:val="NumberedListLabGuideVantara"/>
        <w:numPr>
          <w:ilvl w:val="1"/>
          <w:numId w:val="18"/>
        </w:numPr>
      </w:pPr>
      <w:r>
        <w:t xml:space="preserve">Linux: </w:t>
      </w:r>
      <w:r w:rsidRPr="00F41BA3">
        <w:rPr>
          <w:rFonts w:ascii="Courier New" w:hAnsi="Courier New" w:cs="Courier New"/>
        </w:rPr>
        <w:t>[Pentaho directory]/client-tools/data-integration/</w:t>
      </w:r>
      <w:proofErr w:type="spellStart"/>
      <w:r w:rsidRPr="00F41BA3">
        <w:rPr>
          <w:rFonts w:ascii="Courier New" w:hAnsi="Courier New" w:cs="Courier New"/>
        </w:rPr>
        <w:t>libswt</w:t>
      </w:r>
      <w:proofErr w:type="spellEnd"/>
      <w:r w:rsidRPr="00F41BA3">
        <w:rPr>
          <w:rFonts w:ascii="Courier New" w:hAnsi="Courier New" w:cs="Courier New"/>
        </w:rPr>
        <w:t>/</w:t>
      </w:r>
      <w:proofErr w:type="spellStart"/>
      <w:r w:rsidRPr="00F41BA3">
        <w:rPr>
          <w:rFonts w:ascii="Courier New" w:hAnsi="Courier New" w:cs="Courier New"/>
        </w:rPr>
        <w:t>linux</w:t>
      </w:r>
      <w:proofErr w:type="spellEnd"/>
      <w:r w:rsidR="00C2602B">
        <w:t xml:space="preserve">  </w:t>
      </w:r>
    </w:p>
    <w:p w14:paraId="06EE6CF5" w14:textId="46B3EB52" w:rsidR="00E32AAA" w:rsidRDefault="00E32AAA" w:rsidP="00E32AAA">
      <w:pPr>
        <w:pStyle w:val="ParagraphNormalVantara"/>
      </w:pPr>
      <w:r>
        <w:t>Further details can be found</w:t>
      </w:r>
      <w:r w:rsidR="00C2602B">
        <w:t xml:space="preserve"> in </w:t>
      </w:r>
      <w:r w:rsidRPr="00C2602B">
        <w:rPr>
          <w:i/>
          <w:iCs/>
        </w:rPr>
        <w:t>R on PDI</w:t>
      </w:r>
      <w:r w:rsidR="00C2602B">
        <w:t xml:space="preserve"> in the </w:t>
      </w:r>
      <w:hyperlink r:id="rId37" w:anchor="WPR" w:history="1">
        <w:r w:rsidR="00C2602B" w:rsidRPr="00C2602B">
          <w:rPr>
            <w:rStyle w:val="Hyperlink"/>
          </w:rPr>
          <w:t>Pentaho Data Integration Best Practices library</w:t>
        </w:r>
      </w:hyperlink>
      <w:r w:rsidR="00C2602B">
        <w:t>.</w:t>
      </w:r>
    </w:p>
    <w:p w14:paraId="7F578EEA" w14:textId="77777777" w:rsidR="009744F9" w:rsidRDefault="009744F9" w:rsidP="00E32AAA">
      <w:pPr>
        <w:pStyle w:val="ParagraphNormalVantara"/>
      </w:pPr>
    </w:p>
    <w:p w14:paraId="5C67523C" w14:textId="77777777" w:rsidR="00E32AAA" w:rsidRDefault="00E32AAA" w:rsidP="00C2602B">
      <w:pPr>
        <w:pStyle w:val="Heading2Vantara"/>
      </w:pPr>
      <w:bookmarkStart w:id="10" w:name="_Toc46312298"/>
      <w:r>
        <w:t>Verifying Your Installation</w:t>
      </w:r>
      <w:bookmarkEnd w:id="10"/>
    </w:p>
    <w:p w14:paraId="02CAA9BB" w14:textId="3C5C7091" w:rsidR="00E32AAA" w:rsidRDefault="00E32AAA" w:rsidP="00460B5C">
      <w:pPr>
        <w:pStyle w:val="NumberedListLabGuideVantara"/>
        <w:numPr>
          <w:ilvl w:val="0"/>
          <w:numId w:val="27"/>
        </w:numPr>
      </w:pPr>
      <w:r>
        <w:t>Open a new transformation in PDI.</w:t>
      </w:r>
    </w:p>
    <w:p w14:paraId="33DE2DEC" w14:textId="76918DAB" w:rsidR="00E32AAA" w:rsidRDefault="00E32AAA" w:rsidP="00460B5C">
      <w:pPr>
        <w:pStyle w:val="NumberedListLabGuideVantara"/>
      </w:pPr>
      <w:r>
        <w:t xml:space="preserve">Drag an </w:t>
      </w:r>
      <w:r w:rsidRPr="00C2602B">
        <w:rPr>
          <w:b/>
          <w:bCs/>
        </w:rPr>
        <w:t>R Script Executor</w:t>
      </w:r>
      <w:r>
        <w:t xml:space="preserve"> step onto the canvas.</w:t>
      </w:r>
    </w:p>
    <w:p w14:paraId="6D94790C" w14:textId="6197DE84" w:rsidR="00E32AAA" w:rsidRDefault="00E32AAA" w:rsidP="00460B5C">
      <w:pPr>
        <w:pStyle w:val="NumberedListLabGuideVantara"/>
      </w:pPr>
      <w:r>
        <w:t xml:space="preserve">Double-click the step and select the middle tab, </w:t>
      </w:r>
      <w:r w:rsidRPr="00C2602B">
        <w:rPr>
          <w:b/>
          <w:bCs/>
        </w:rPr>
        <w:t>R Script</w:t>
      </w:r>
      <w:r>
        <w:t>. You will see some comments at the top of the window:</w:t>
      </w:r>
    </w:p>
    <w:p w14:paraId="73F4A8AF" w14:textId="77777777" w:rsidR="00E32AAA" w:rsidRDefault="00E32AAA" w:rsidP="00C2602B">
      <w:pPr>
        <w:pStyle w:val="CodeBlockVantara"/>
      </w:pPr>
      <w:r>
        <w:t># The main output is expected to be a data frame, unless "Output</w:t>
      </w:r>
    </w:p>
    <w:p w14:paraId="0BF82E00" w14:textId="77777777" w:rsidR="00E32AAA" w:rsidRDefault="00E32AAA" w:rsidP="00C2602B">
      <w:pPr>
        <w:pStyle w:val="CodeBlockVantara"/>
      </w:pPr>
      <w:r>
        <w:t># from script is text" is checked. So, to output a data frame the</w:t>
      </w:r>
    </w:p>
    <w:p w14:paraId="4B09632E" w14:textId="77777777" w:rsidR="00E32AAA" w:rsidRDefault="00E32AAA" w:rsidP="00C2602B">
      <w:pPr>
        <w:pStyle w:val="CodeBlockVantara"/>
      </w:pPr>
      <w:r>
        <w:t># last statement in the script should be the name of the frame.</w:t>
      </w:r>
    </w:p>
    <w:p w14:paraId="422EC9DB" w14:textId="77777777" w:rsidR="00E32AAA" w:rsidRDefault="00E32AAA" w:rsidP="00C2602B">
      <w:pPr>
        <w:pStyle w:val="CodeBlockVantara"/>
      </w:pPr>
      <w:r>
        <w:t># In the case that the output is text (as would be seen on the</w:t>
      </w:r>
    </w:p>
    <w:p w14:paraId="1802B0DA" w14:textId="77777777" w:rsidR="00E32AAA" w:rsidRDefault="00E32AAA" w:rsidP="00C2602B">
      <w:pPr>
        <w:pStyle w:val="CodeBlockVantara"/>
      </w:pPr>
      <w:r>
        <w:t># R console), the last statement should be a "print" statement in</w:t>
      </w:r>
    </w:p>
    <w:p w14:paraId="3A4749F4" w14:textId="77777777" w:rsidR="00E32AAA" w:rsidRDefault="00E32AAA" w:rsidP="00C2602B">
      <w:pPr>
        <w:pStyle w:val="CodeBlockVantara"/>
      </w:pPr>
      <w:r>
        <w:t># order to print the object required.</w:t>
      </w:r>
    </w:p>
    <w:p w14:paraId="5BECD64D" w14:textId="7CC5B229" w:rsidR="00E32AAA" w:rsidRDefault="00E32AAA" w:rsidP="00460B5C">
      <w:pPr>
        <w:pStyle w:val="NumberedListLabGuideVantara"/>
      </w:pPr>
      <w:r>
        <w:t>Beneath the comment above, enter this code:</w:t>
      </w:r>
    </w:p>
    <w:p w14:paraId="27E63ED0" w14:textId="77777777" w:rsidR="00E32AAA" w:rsidRDefault="00E32AAA" w:rsidP="00C2602B">
      <w:pPr>
        <w:pStyle w:val="CodeBlockVantara"/>
      </w:pPr>
      <w:r>
        <w:t>library(datasets)</w:t>
      </w:r>
    </w:p>
    <w:p w14:paraId="4704682F" w14:textId="77777777" w:rsidR="00E32AAA" w:rsidRDefault="00E32AAA" w:rsidP="00C2602B">
      <w:pPr>
        <w:pStyle w:val="CodeBlockVantara"/>
      </w:pPr>
      <w:r>
        <w:t>iris</w:t>
      </w:r>
    </w:p>
    <w:p w14:paraId="0F1DBCE0" w14:textId="4B8BFBCE" w:rsidR="00E32AAA" w:rsidRDefault="00E32AAA" w:rsidP="00460B5C">
      <w:pPr>
        <w:pStyle w:val="NumberedListLabGuideVantara"/>
      </w:pPr>
      <w:r>
        <w:t xml:space="preserve">Once you have entered this code in the </w:t>
      </w:r>
      <w:r w:rsidRPr="00C2602B">
        <w:rPr>
          <w:b/>
          <w:bCs/>
        </w:rPr>
        <w:t>R Script</w:t>
      </w:r>
      <w:r>
        <w:t xml:space="preserve"> tab, click the </w:t>
      </w:r>
      <w:r w:rsidRPr="00C2602B">
        <w:rPr>
          <w:b/>
          <w:bCs/>
        </w:rPr>
        <w:t>Test Script</w:t>
      </w:r>
      <w:r>
        <w:t xml:space="preserve"> button on this tab. </w:t>
      </w:r>
    </w:p>
    <w:p w14:paraId="02E3A323" w14:textId="4B21D567" w:rsidR="00C2602B" w:rsidRDefault="00C2602B" w:rsidP="00C2602B">
      <w:pPr>
        <w:pStyle w:val="ParagraphNormalVantara"/>
        <w:jc w:val="center"/>
      </w:pPr>
      <w:r>
        <w:rPr>
          <w:noProof/>
        </w:rPr>
        <w:lastRenderedPageBreak/>
        <w:drawing>
          <wp:inline distT="0" distB="0" distL="0" distR="0" wp14:anchorId="12D94F5B" wp14:editId="35C62350">
            <wp:extent cx="4637918" cy="2238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8948" cy="2282308"/>
                    </a:xfrm>
                    <a:prstGeom prst="rect">
                      <a:avLst/>
                    </a:prstGeom>
                  </pic:spPr>
                </pic:pic>
              </a:graphicData>
            </a:graphic>
          </wp:inline>
        </w:drawing>
      </w:r>
    </w:p>
    <w:p w14:paraId="6C04AB14" w14:textId="77777777" w:rsidR="00C2602B" w:rsidRDefault="00C2602B">
      <w:pPr>
        <w:widowControl/>
        <w:spacing w:before="0" w:after="160"/>
        <w:jc w:val="left"/>
      </w:pPr>
      <w:r>
        <w:br w:type="page"/>
      </w:r>
    </w:p>
    <w:p w14:paraId="71F62D4F" w14:textId="5BEF3F58" w:rsidR="00E32AAA" w:rsidRDefault="00E32AAA" w:rsidP="00C2602B">
      <w:pPr>
        <w:pStyle w:val="Heading1Vantara"/>
      </w:pPr>
      <w:bookmarkStart w:id="11" w:name="_Toc46312299"/>
      <w:bookmarkStart w:id="12" w:name="Lab1"/>
      <w:r>
        <w:lastRenderedPageBreak/>
        <w:t xml:space="preserve">Lab 1: Credit Card Fraud </w:t>
      </w:r>
      <w:r w:rsidR="00C2602B">
        <w:t>–</w:t>
      </w:r>
      <w:r>
        <w:t xml:space="preserve"> </w:t>
      </w:r>
      <w:proofErr w:type="spellStart"/>
      <w:r>
        <w:t>AutoML</w:t>
      </w:r>
      <w:bookmarkEnd w:id="11"/>
      <w:proofErr w:type="spellEnd"/>
    </w:p>
    <w:bookmarkEnd w:id="12"/>
    <w:p w14:paraId="0C35275E" w14:textId="3D811F33" w:rsidR="00E32AAA" w:rsidRDefault="00E32AAA" w:rsidP="00C2602B">
      <w:pPr>
        <w:pStyle w:val="ExampleorUseCaseVantara"/>
      </w:pPr>
      <w: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6E33E855" w14:textId="77777777" w:rsidR="00E32AAA" w:rsidRDefault="00E32AAA" w:rsidP="00C2602B">
      <w:pPr>
        <w:pStyle w:val="ExampleorUseCaseVantara"/>
      </w:pPr>
      <w:r>
        <w:t>Orders, as they come in, are stored in a database. There is also a report of historical instances of fraud contained in a CSV spreadsheet.</w:t>
      </w:r>
    </w:p>
    <w:p w14:paraId="399C5ACE" w14:textId="77777777" w:rsidR="00C2602B" w:rsidRDefault="00E32AAA" w:rsidP="00C2602B">
      <w:pPr>
        <w:pStyle w:val="Heading2Vantara"/>
      </w:pPr>
      <w:bookmarkStart w:id="13" w:name="_Toc46312300"/>
      <w:r>
        <w:t>Objectives</w:t>
      </w:r>
      <w:bookmarkEnd w:id="13"/>
    </w:p>
    <w:p w14:paraId="58650501" w14:textId="2EB6B02B" w:rsidR="00E32AAA" w:rsidRDefault="00E32AAA" w:rsidP="00C2602B">
      <w:pPr>
        <w:pStyle w:val="ParagraphNormalVantara"/>
      </w:pPr>
      <w:r>
        <w:t>In this guided demonstration, you will:</w:t>
      </w:r>
    </w:p>
    <w:p w14:paraId="367DE895" w14:textId="16D3B8D2" w:rsidR="00E32AAA" w:rsidRDefault="00252FE9" w:rsidP="00252FE9">
      <w:pPr>
        <w:pStyle w:val="BulletedListLabGuideVantara"/>
      </w:pPr>
      <w:r>
        <w:t xml:space="preserve">Prepare </w:t>
      </w:r>
      <w:r w:rsidR="00E32AAA">
        <w:t>Data</w:t>
      </w:r>
    </w:p>
    <w:p w14:paraId="17506137" w14:textId="0D7FD2CC" w:rsidR="00E32AAA" w:rsidRDefault="00E32AAA" w:rsidP="00252FE9">
      <w:pPr>
        <w:pStyle w:val="BulletedListLabGuideVantara"/>
      </w:pPr>
      <w:r>
        <w:t>Configure Python Executor step.</w:t>
      </w:r>
    </w:p>
    <w:p w14:paraId="01AE4098" w14:textId="0E3F7F7C" w:rsidR="00E32AAA" w:rsidRDefault="00E32AAA" w:rsidP="00252FE9">
      <w:pPr>
        <w:pStyle w:val="BulletedListLabGuideVantara"/>
      </w:pPr>
      <w:r>
        <w:t>Build and Train a Forest Tree Model.</w:t>
      </w:r>
    </w:p>
    <w:p w14:paraId="14F0B0E2" w14:textId="69E8DB13" w:rsidR="00E32AAA" w:rsidRDefault="00E32AAA" w:rsidP="00252FE9">
      <w:pPr>
        <w:pStyle w:val="BulletedListLabGuideVantara"/>
      </w:pPr>
      <w:r>
        <w:t>Deploy and Test the model.</w:t>
      </w:r>
    </w:p>
    <w:p w14:paraId="577273F5" w14:textId="0EE91EB4" w:rsidR="00E32AAA" w:rsidRDefault="00E32AAA" w:rsidP="00252FE9">
      <w:pPr>
        <w:pStyle w:val="Heading2Vantara"/>
      </w:pPr>
      <w:bookmarkStart w:id="14" w:name="_Toc46312301"/>
      <w:r>
        <w:t xml:space="preserve">Step </w:t>
      </w:r>
      <w:r w:rsidR="00252FE9">
        <w:t xml:space="preserve">1 – </w:t>
      </w:r>
      <w:r>
        <w:t>Data</w:t>
      </w:r>
      <w:r w:rsidR="00252FE9">
        <w:t xml:space="preserve"> </w:t>
      </w:r>
      <w:r>
        <w:t>Preparation</w:t>
      </w:r>
      <w:bookmarkEnd w:id="14"/>
      <w:r>
        <w:t xml:space="preserve">  </w:t>
      </w:r>
    </w:p>
    <w:p w14:paraId="0B94D377" w14:textId="77777777" w:rsidR="00252FE9" w:rsidRDefault="00E32AAA" w:rsidP="00E32AAA">
      <w:pPr>
        <w:pStyle w:val="ParagraphNormalVantara"/>
      </w:pPr>
      <w:r>
        <w:t xml:space="preserve">With the goal of preparing a dataset for ML, we can use PDI to combine these disparate data sources and engineer some features for learning from it. The following figure shows a transformation demonstrating an example of just </w:t>
      </w:r>
      <w:proofErr w:type="gramStart"/>
      <w:r>
        <w:t>that</w:t>
      </w:r>
      <w:r w:rsidR="00252FE9">
        <w:t>,</w:t>
      </w:r>
      <w:r>
        <w:t xml:space="preserve"> and</w:t>
      </w:r>
      <w:proofErr w:type="gramEnd"/>
      <w:r>
        <w:t xml:space="preserve"> includes some steps for deriving new fields. </w:t>
      </w:r>
    </w:p>
    <w:p w14:paraId="5CD75EE2" w14:textId="678130D4" w:rsidR="00E32AAA" w:rsidRDefault="00E32AAA" w:rsidP="00E32AAA">
      <w:pPr>
        <w:pStyle w:val="ParagraphNormalVantara"/>
      </w:pPr>
      <w:r>
        <w:t>To begin with</w:t>
      </w:r>
      <w:r w:rsidR="00252FE9">
        <w:t>,</w:t>
      </w:r>
      <w:r>
        <w:t xml:space="preserve"> customer data is joined from several data sources, and then blended with transactional data and historical fraud occurrences contained in a CSV file.</w:t>
      </w:r>
    </w:p>
    <w:p w14:paraId="76C5DF30" w14:textId="632E10FD" w:rsidR="00E32AAA" w:rsidRDefault="00E32AAA" w:rsidP="00460B5C">
      <w:pPr>
        <w:pStyle w:val="NumberedListLabGuideVantara"/>
        <w:numPr>
          <w:ilvl w:val="0"/>
          <w:numId w:val="28"/>
        </w:numPr>
      </w:pPr>
      <w:r>
        <w:t>In Spoon</w:t>
      </w:r>
      <w:r w:rsidR="00252FE9">
        <w:t>,</w:t>
      </w:r>
      <w:r>
        <w:t xml:space="preserve"> open the following main </w:t>
      </w:r>
      <w:r w:rsidR="00252FE9">
        <w:t>j</w:t>
      </w:r>
      <w:r>
        <w:t>ob:</w:t>
      </w:r>
      <w:r w:rsidR="00252FE9">
        <w:t xml:space="preserve"> </w:t>
      </w:r>
      <w:r w:rsidRPr="00F41BA3">
        <w:rPr>
          <w:rFonts w:ascii="Courier New" w:hAnsi="Courier New" w:cs="Courier New"/>
        </w:rPr>
        <w:t>C:\Machine--Learning\01_Credit_Card\Lab_01_AutoML\</w:t>
      </w:r>
      <w:proofErr w:type="spellStart"/>
      <w:r w:rsidRPr="00F41BA3">
        <w:rPr>
          <w:rFonts w:ascii="Courier New" w:hAnsi="Courier New" w:cs="Courier New"/>
        </w:rPr>
        <w:t>tr_autoML.ktr</w:t>
      </w:r>
      <w:proofErr w:type="spellEnd"/>
    </w:p>
    <w:p w14:paraId="268A02E1" w14:textId="04EEE045" w:rsidR="00E32AAA" w:rsidRDefault="00252FE9" w:rsidP="00252FE9">
      <w:pPr>
        <w:pStyle w:val="ParagraphNormalVantara"/>
        <w:jc w:val="center"/>
      </w:pPr>
      <w:r>
        <w:rPr>
          <w:noProof/>
        </w:rPr>
        <w:drawing>
          <wp:inline distT="0" distB="0" distL="0" distR="0" wp14:anchorId="5B1E782E" wp14:editId="3AF550A2">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32610"/>
                    </a:xfrm>
                    <a:prstGeom prst="rect">
                      <a:avLst/>
                    </a:prstGeom>
                  </pic:spPr>
                </pic:pic>
              </a:graphicData>
            </a:graphic>
          </wp:inline>
        </w:drawing>
      </w:r>
    </w:p>
    <w:p w14:paraId="5B3613A5" w14:textId="32C63749" w:rsidR="00E32AAA" w:rsidRDefault="00E32AAA" w:rsidP="00F41BA3">
      <w:pPr>
        <w:pStyle w:val="NumberedListLabGuideVantara"/>
        <w:keepNext/>
      </w:pPr>
      <w:r>
        <w:lastRenderedPageBreak/>
        <w:t>Browse the various customer data sources:</w:t>
      </w:r>
      <w:r w:rsidR="00252FE9">
        <w:t xml:space="preserve"> </w:t>
      </w:r>
    </w:p>
    <w:p w14:paraId="3ACC2EE5" w14:textId="461034E8" w:rsidR="00007329" w:rsidRPr="00007329" w:rsidRDefault="00E32AAA" w:rsidP="00007329">
      <w:pPr>
        <w:pStyle w:val="ParagraphNormalVantara"/>
      </w:pPr>
      <w:proofErr w:type="spellStart"/>
      <w:r w:rsidRPr="00007329">
        <w:rPr>
          <w:rFonts w:ascii="Courier New" w:hAnsi="Courier New" w:cs="Courier New"/>
        </w:rPr>
        <w:t>csvi-customer_data</w:t>
      </w:r>
      <w:proofErr w:type="spellEnd"/>
      <w:r w:rsidR="00007329">
        <w:t>, where yo</w:t>
      </w:r>
      <w:r w:rsidR="00007329" w:rsidRPr="00007329">
        <w:t xml:space="preserve">u will find the </w:t>
      </w:r>
      <w:proofErr w:type="spellStart"/>
      <w:r w:rsidR="00007329" w:rsidRPr="00007329">
        <w:rPr>
          <w:rFonts w:ascii="Courier New" w:hAnsi="Courier New" w:cs="Courier New"/>
        </w:rPr>
        <w:t>customer_billing_zip</w:t>
      </w:r>
      <w:proofErr w:type="spellEnd"/>
      <w:r w:rsidR="00007329" w:rsidRPr="00007329">
        <w:t xml:space="preserve"> codes, which will be used in feature engineering</w:t>
      </w:r>
      <w:r w:rsidR="00007329">
        <w:t>:</w:t>
      </w:r>
    </w:p>
    <w:p w14:paraId="7FD4A8D7" w14:textId="76CA7B13" w:rsidR="00E32AAA" w:rsidRPr="00007329" w:rsidRDefault="00007329" w:rsidP="00007329">
      <w:pPr>
        <w:pStyle w:val="ParagraphNormalVantara"/>
        <w:jc w:val="center"/>
      </w:pPr>
      <w:r>
        <w:rPr>
          <w:noProof/>
        </w:rPr>
        <w:drawing>
          <wp:inline distT="0" distB="0" distL="0" distR="0" wp14:anchorId="154DE76A" wp14:editId="68B399C8">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4762" cy="2380952"/>
                    </a:xfrm>
                    <a:prstGeom prst="rect">
                      <a:avLst/>
                    </a:prstGeom>
                  </pic:spPr>
                </pic:pic>
              </a:graphicData>
            </a:graphic>
          </wp:inline>
        </w:drawing>
      </w:r>
    </w:p>
    <w:p w14:paraId="7282039C" w14:textId="3F88F24A" w:rsidR="00E32AAA" w:rsidRDefault="00E32AAA" w:rsidP="00007329">
      <w:pPr>
        <w:pStyle w:val="ParagraphNormalVantara"/>
      </w:pPr>
      <w:proofErr w:type="spellStart"/>
      <w:r w:rsidRPr="00007329">
        <w:rPr>
          <w:rFonts w:ascii="Courier New" w:hAnsi="Courier New" w:cs="Courier New"/>
        </w:rPr>
        <w:t>csvi-customer_billing</w:t>
      </w:r>
      <w:proofErr w:type="spellEnd"/>
      <w:r w:rsidR="00007329">
        <w:t>, which r</w:t>
      </w:r>
      <w:r w:rsidRPr="00007329">
        <w:t>eferences the customer transaction</w:t>
      </w:r>
      <w:r w:rsidR="00007329">
        <w:t>:</w:t>
      </w:r>
    </w:p>
    <w:p w14:paraId="03C3DE53" w14:textId="40D95F68" w:rsidR="00007329" w:rsidRPr="00007329" w:rsidRDefault="00007329" w:rsidP="00007329">
      <w:pPr>
        <w:pStyle w:val="ParagraphNormalVantara"/>
        <w:jc w:val="center"/>
      </w:pPr>
      <w:r>
        <w:rPr>
          <w:noProof/>
        </w:rPr>
        <w:drawing>
          <wp:inline distT="0" distB="0" distL="0" distR="0" wp14:anchorId="6E2DEF05" wp14:editId="733795A3">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3809" cy="2380952"/>
                    </a:xfrm>
                    <a:prstGeom prst="rect">
                      <a:avLst/>
                    </a:prstGeom>
                  </pic:spPr>
                </pic:pic>
              </a:graphicData>
            </a:graphic>
          </wp:inline>
        </w:drawing>
      </w:r>
    </w:p>
    <w:p w14:paraId="49F9246D" w14:textId="79310241" w:rsidR="00E32AAA" w:rsidRPr="00007329" w:rsidRDefault="00E32AAA" w:rsidP="00007329">
      <w:pPr>
        <w:pStyle w:val="ParagraphNormalVantara"/>
      </w:pPr>
      <w:proofErr w:type="spellStart"/>
      <w:r w:rsidRPr="00007329">
        <w:rPr>
          <w:rFonts w:ascii="Courier New" w:hAnsi="Courier New" w:cs="Courier New"/>
        </w:rPr>
        <w:t>csvi-customer_transaction</w:t>
      </w:r>
      <w:proofErr w:type="spellEnd"/>
      <w:r w:rsidR="00007329">
        <w:t>:</w:t>
      </w:r>
    </w:p>
    <w:p w14:paraId="27732D6D" w14:textId="42F2DDDC" w:rsidR="00E32AAA" w:rsidRPr="00007329" w:rsidRDefault="00E32AAA" w:rsidP="00007329">
      <w:pPr>
        <w:pStyle w:val="BulletedListLabGuideVantara"/>
      </w:pPr>
      <w:r w:rsidRPr="00007329">
        <w:t>Customer transaction details</w:t>
      </w:r>
    </w:p>
    <w:p w14:paraId="08A26D9E" w14:textId="09263715" w:rsidR="00E32AAA" w:rsidRPr="00007329" w:rsidRDefault="00E32AAA" w:rsidP="00007329">
      <w:pPr>
        <w:pStyle w:val="BulletedListLabGuideVantara"/>
      </w:pPr>
      <w:r w:rsidRPr="00007329">
        <w:t xml:space="preserve">Feature engineering for </w:t>
      </w:r>
      <w:proofErr w:type="spellStart"/>
      <w:r w:rsidRPr="00007329">
        <w:rPr>
          <w:rFonts w:ascii="Courier New" w:hAnsi="Courier New" w:cs="Courier New"/>
        </w:rPr>
        <w:t>ship_to_zip</w:t>
      </w:r>
      <w:proofErr w:type="spellEnd"/>
    </w:p>
    <w:p w14:paraId="5A53F0A8" w14:textId="4387F265" w:rsidR="00E32AAA" w:rsidRPr="00007329" w:rsidRDefault="00E32AAA" w:rsidP="00007329">
      <w:pPr>
        <w:pStyle w:val="BulletedListLabGuideVantara"/>
      </w:pPr>
      <w:r w:rsidRPr="00007329">
        <w:t xml:space="preserve">The transaction details (x variables) are used by the decision trees to determine whether the transaction is fraudulent (y variable). The Boolean values will need to be changed into numbers for the </w:t>
      </w:r>
      <w:proofErr w:type="spellStart"/>
      <w:r w:rsidRPr="00007329">
        <w:rPr>
          <w:rFonts w:ascii="Courier New" w:hAnsi="Courier New" w:cs="Courier New"/>
        </w:rPr>
        <w:t>randomForest</w:t>
      </w:r>
      <w:proofErr w:type="spellEnd"/>
      <w:r w:rsidRPr="00007329">
        <w:t xml:space="preserve"> algorithm. </w:t>
      </w:r>
    </w:p>
    <w:p w14:paraId="614447F4" w14:textId="516AE99A" w:rsidR="00E32AAA" w:rsidRPr="00007329" w:rsidRDefault="00007329" w:rsidP="00007329">
      <w:pPr>
        <w:pStyle w:val="ParagraphNormalVantara"/>
        <w:jc w:val="center"/>
      </w:pPr>
      <w:r>
        <w:rPr>
          <w:noProof/>
        </w:rPr>
        <w:lastRenderedPageBreak/>
        <w:drawing>
          <wp:inline distT="0" distB="0" distL="0" distR="0" wp14:anchorId="0D909BC7" wp14:editId="7FB4EB2B">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95270"/>
                    </a:xfrm>
                    <a:prstGeom prst="rect">
                      <a:avLst/>
                    </a:prstGeom>
                  </pic:spPr>
                </pic:pic>
              </a:graphicData>
            </a:graphic>
          </wp:inline>
        </w:drawing>
      </w:r>
    </w:p>
    <w:p w14:paraId="2524F430" w14:textId="5D322364" w:rsidR="00E32AAA" w:rsidRPr="00007329" w:rsidRDefault="00E32AAA" w:rsidP="00007329">
      <w:pPr>
        <w:pStyle w:val="ParagraphNormalVantara"/>
      </w:pPr>
      <w:proofErr w:type="spellStart"/>
      <w:r w:rsidRPr="00007329">
        <w:rPr>
          <w:rFonts w:ascii="Courier New" w:hAnsi="Courier New" w:cs="Courier New"/>
        </w:rPr>
        <w:t>csvi-fraud_details_report</w:t>
      </w:r>
      <w:proofErr w:type="spellEnd"/>
      <w:r w:rsidR="00007329">
        <w:t>, which i</w:t>
      </w:r>
      <w:r w:rsidRPr="00007329">
        <w:t>ndicates whether historically the transaction was fraudulent</w:t>
      </w:r>
      <w:r w:rsidR="00007329">
        <w:t>:</w:t>
      </w:r>
    </w:p>
    <w:p w14:paraId="15B8A3E4" w14:textId="28E959A0" w:rsidR="00E32AAA" w:rsidRPr="00007329" w:rsidRDefault="00007329" w:rsidP="00007329">
      <w:pPr>
        <w:pStyle w:val="ParagraphNormalVantara"/>
        <w:jc w:val="center"/>
      </w:pPr>
      <w:r>
        <w:rPr>
          <w:noProof/>
        </w:rPr>
        <w:drawing>
          <wp:inline distT="0" distB="0" distL="0" distR="0" wp14:anchorId="1B20224C" wp14:editId="3AD088EA">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429" cy="2485714"/>
                    </a:xfrm>
                    <a:prstGeom prst="rect">
                      <a:avLst/>
                    </a:prstGeom>
                  </pic:spPr>
                </pic:pic>
              </a:graphicData>
            </a:graphic>
          </wp:inline>
        </w:drawing>
      </w:r>
    </w:p>
    <w:p w14:paraId="4698A3F5" w14:textId="37BF8F51" w:rsidR="00E32AAA" w:rsidRPr="00007329" w:rsidRDefault="00E32AAA" w:rsidP="00007329">
      <w:pPr>
        <w:pStyle w:val="Heading2Vantara"/>
      </w:pPr>
      <w:bookmarkStart w:id="15" w:name="_Toc46312302"/>
      <w:r w:rsidRPr="00007329">
        <w:lastRenderedPageBreak/>
        <w:t xml:space="preserve">Step </w:t>
      </w:r>
      <w:r w:rsidR="00FA307C">
        <w:t>2</w:t>
      </w:r>
      <w:r w:rsidRPr="00007329">
        <w:t xml:space="preserve"> </w:t>
      </w:r>
      <w:r w:rsidR="00007329">
        <w:t>–</w:t>
      </w:r>
      <w:r w:rsidRPr="00007329">
        <w:t xml:space="preserve"> Feature</w:t>
      </w:r>
      <w:r w:rsidR="00007329">
        <w:t xml:space="preserve"> </w:t>
      </w:r>
      <w:r w:rsidRPr="00007329">
        <w:t>Engineering</w:t>
      </w:r>
      <w:bookmarkEnd w:id="15"/>
    </w:p>
    <w:p w14:paraId="68D6BED9" w14:textId="06951C22" w:rsidR="00E32AAA" w:rsidRPr="00007329" w:rsidRDefault="00E32AAA" w:rsidP="00F41BA3">
      <w:pPr>
        <w:pStyle w:val="ParagraphNormalVantara"/>
        <w:keepNext/>
      </w:pPr>
      <w:r w:rsidRPr="00007329">
        <w:t>The Feature Engineering is set t</w:t>
      </w:r>
      <w:r w:rsidR="00007329">
        <w:t>o</w:t>
      </w:r>
      <w:r w:rsidRPr="00007329">
        <w:t xml:space="preserve"> </w:t>
      </w:r>
      <w:r w:rsidRPr="00D65699">
        <w:rPr>
          <w:rFonts w:ascii="Courier New" w:hAnsi="Courier New" w:cs="Courier New"/>
        </w:rPr>
        <w:t>billing zip code = shipping zip code</w:t>
      </w:r>
      <w:r w:rsidR="00D65699">
        <w:t>.</w:t>
      </w:r>
    </w:p>
    <w:p w14:paraId="11648AAA" w14:textId="6142AFD6" w:rsidR="00E32AAA" w:rsidRDefault="00E32AAA" w:rsidP="00F41BA3">
      <w:pPr>
        <w:pStyle w:val="NumberedListLabGuideVantara"/>
        <w:keepNext/>
        <w:numPr>
          <w:ilvl w:val="0"/>
          <w:numId w:val="29"/>
        </w:numPr>
      </w:pPr>
      <w:r>
        <w:t xml:space="preserve">Open the step </w:t>
      </w:r>
      <w:proofErr w:type="spellStart"/>
      <w:r w:rsidRPr="00460B5C">
        <w:rPr>
          <w:b/>
          <w:bCs/>
        </w:rPr>
        <w:t>frmla</w:t>
      </w:r>
      <w:proofErr w:type="spellEnd"/>
      <w:r w:rsidRPr="00460B5C">
        <w:rPr>
          <w:b/>
          <w:bCs/>
        </w:rPr>
        <w:t>-billing=shipping</w:t>
      </w:r>
      <w:r w:rsidR="00D65699">
        <w:t>.</w:t>
      </w:r>
    </w:p>
    <w:p w14:paraId="59284A96" w14:textId="2528561C" w:rsidR="00E32AAA" w:rsidRDefault="00D65699" w:rsidP="00D65699">
      <w:pPr>
        <w:pStyle w:val="ParagraphNormalVantara"/>
        <w:jc w:val="center"/>
      </w:pPr>
      <w:r>
        <w:rPr>
          <w:noProof/>
        </w:rPr>
        <w:drawing>
          <wp:inline distT="0" distB="0" distL="0" distR="0" wp14:anchorId="177C47B1" wp14:editId="15D70AC6">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190" cy="2038095"/>
                    </a:xfrm>
                    <a:prstGeom prst="rect">
                      <a:avLst/>
                    </a:prstGeom>
                  </pic:spPr>
                </pic:pic>
              </a:graphicData>
            </a:graphic>
          </wp:inline>
        </w:drawing>
      </w:r>
    </w:p>
    <w:p w14:paraId="2DB069C3" w14:textId="3A470BBA" w:rsidR="00E32AAA" w:rsidRDefault="00E32AAA" w:rsidP="00E32AAA">
      <w:pPr>
        <w:pStyle w:val="ParagraphNormalVantara"/>
      </w:pPr>
      <w:r>
        <w:t>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299C48C" w14:textId="701610DD" w:rsidR="00394171" w:rsidRDefault="00394171" w:rsidP="00E32AAA">
      <w:pPr>
        <w:pStyle w:val="ParagraphNormalVantara"/>
      </w:pPr>
    </w:p>
    <w:p w14:paraId="2D872777" w14:textId="5EACD657" w:rsidR="00E32AAA" w:rsidRDefault="00E32AAA" w:rsidP="00D65699">
      <w:pPr>
        <w:pStyle w:val="Heading2Vantara"/>
      </w:pPr>
      <w:bookmarkStart w:id="16" w:name="_Toc46312303"/>
      <w:r>
        <w:t xml:space="preserve">Step </w:t>
      </w:r>
      <w:r w:rsidR="00D65699">
        <w:t>3</w:t>
      </w:r>
      <w:r>
        <w:t xml:space="preserve"> </w:t>
      </w:r>
      <w:r w:rsidR="00D65699">
        <w:t>–</w:t>
      </w:r>
      <w:r>
        <w:t xml:space="preserve"> Test</w:t>
      </w:r>
      <w:r w:rsidR="00D65699">
        <w:t xml:space="preserve"> </w:t>
      </w:r>
      <w:r>
        <w:t>Machine Learning Models to Identify the Most Accurate Model</w:t>
      </w:r>
      <w:bookmarkEnd w:id="16"/>
    </w:p>
    <w:p w14:paraId="3501D49A" w14:textId="77777777" w:rsidR="00E32AAA" w:rsidRDefault="00E32AAA" w:rsidP="00E32AAA">
      <w:pPr>
        <w:pStyle w:val="ParagraphNormalVantara"/>
      </w:pPr>
      <w:r>
        <w:t>So, what does the data scientist do at this point?</w:t>
      </w:r>
    </w:p>
    <w:p w14:paraId="2245DFA7" w14:textId="7DDD1170" w:rsidR="00E32AAA" w:rsidRDefault="00E32AAA" w:rsidP="00E32AAA">
      <w:pPr>
        <w:pStyle w:val="ParagraphNormalVantara"/>
      </w:pPr>
      <w: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w:t>
      </w:r>
      <w:proofErr w:type="spellStart"/>
      <w:r w:rsidRPr="00D65699">
        <w:rPr>
          <w:rFonts w:ascii="Courier New" w:hAnsi="Courier New" w:cs="Courier New"/>
        </w:rPr>
        <w:t>reported_as_fraud_historic</w:t>
      </w:r>
      <w:proofErr w:type="spellEnd"/>
      <w:r>
        <w:t xml:space="preserve"> field. </w:t>
      </w:r>
    </w:p>
    <w:p w14:paraId="6DA1DCFC" w14:textId="3047B32D" w:rsidR="00E32AAA" w:rsidRDefault="00E32AAA" w:rsidP="00E32AAA">
      <w:pPr>
        <w:pStyle w:val="ParagraphNormalVantara"/>
      </w:pPr>
      <w:r>
        <w:t>Following that, if there are attributes that look promising, quick tests with common supervised classification algorithms will be next on the list. This comprises the initial stages of experimental data mining</w:t>
      </w:r>
      <w:r w:rsidR="00D65699">
        <w:t xml:space="preserve"> – that is, </w:t>
      </w:r>
      <w:r>
        <w:t>the process of determining which predictive techniques are going to give the best result for a given problem.</w:t>
      </w:r>
    </w:p>
    <w:p w14:paraId="3CF72B88" w14:textId="77777777" w:rsidR="00E32AAA" w:rsidRDefault="00E32AAA" w:rsidP="00D65699">
      <w:pPr>
        <w:pStyle w:val="Heading3Vantara"/>
      </w:pPr>
      <w:bookmarkStart w:id="17" w:name="_Toc46312304"/>
      <w:r>
        <w:t xml:space="preserve">TPOT: </w:t>
      </w:r>
      <w:proofErr w:type="spellStart"/>
      <w:r>
        <w:t>py-auto_ml</w:t>
      </w:r>
      <w:bookmarkEnd w:id="17"/>
      <w:proofErr w:type="spellEnd"/>
    </w:p>
    <w:p w14:paraId="714DDB71" w14:textId="03A643BA" w:rsidR="00E32AAA" w:rsidRDefault="00E32AAA" w:rsidP="00E32AAA">
      <w:pPr>
        <w:pStyle w:val="ParagraphNormalVantara"/>
      </w:pPr>
      <w:r>
        <w:t>A Tree-based Pipeline Optimization Tool for Automating Machine Learning (TPOT)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1C80F9EF" w14:textId="016CDA49" w:rsidR="00394171" w:rsidRDefault="00394171" w:rsidP="00E32AAA">
      <w:pPr>
        <w:pStyle w:val="ParagraphNormalVantara"/>
      </w:pPr>
    </w:p>
    <w:p w14:paraId="47FEC42A" w14:textId="77777777" w:rsidR="00394171" w:rsidRDefault="00394171" w:rsidP="00E32AAA">
      <w:pPr>
        <w:pStyle w:val="ParagraphNormalVantara"/>
      </w:pPr>
    </w:p>
    <w:p w14:paraId="287090B9" w14:textId="77777777" w:rsidR="00394171" w:rsidRDefault="00394171" w:rsidP="00E32AAA">
      <w:pPr>
        <w:pStyle w:val="ParagraphNormalVantara"/>
      </w:pPr>
    </w:p>
    <w:p w14:paraId="52E8727D" w14:textId="0DC2CDDD" w:rsidR="00E32AAA" w:rsidRDefault="00E32AAA" w:rsidP="00E32AAA">
      <w:pPr>
        <w:pStyle w:val="ParagraphNormalVantara"/>
      </w:pPr>
      <w:r>
        <w:lastRenderedPageBreak/>
        <w:t xml:space="preserve">One of the most useful tools for writing and executing Python script is Google </w:t>
      </w:r>
      <w:proofErr w:type="spellStart"/>
      <w:r>
        <w:t>Colab</w:t>
      </w:r>
      <w:proofErr w:type="spellEnd"/>
      <w:r w:rsidR="00D65699">
        <w:t>.</w:t>
      </w:r>
    </w:p>
    <w:p w14:paraId="69EB79D0" w14:textId="0F2F9B32" w:rsidR="00E32AAA" w:rsidRDefault="00E32AAA" w:rsidP="00460B5C">
      <w:pPr>
        <w:pStyle w:val="NumberedListLabGuideVantara"/>
        <w:numPr>
          <w:ilvl w:val="0"/>
          <w:numId w:val="30"/>
        </w:numPr>
      </w:pPr>
      <w:r>
        <w:t>Run</w:t>
      </w:r>
      <w:r w:rsidR="00D65699">
        <w:t xml:space="preserve"> the </w:t>
      </w:r>
      <w:r>
        <w:t>transformation</w:t>
      </w:r>
      <w:r w:rsidR="00D65699">
        <w:t xml:space="preserve"> </w:t>
      </w:r>
      <w:r w:rsidRPr="00F41BA3">
        <w:rPr>
          <w:rFonts w:ascii="Courier New" w:hAnsi="Courier New" w:cs="Courier New"/>
        </w:rPr>
        <w:t>C:\Machine--Learning\01_Credit_Card\Lab_01_AutoML\</w:t>
      </w:r>
      <w:proofErr w:type="spellStart"/>
      <w:r w:rsidRPr="00F41BA3">
        <w:rPr>
          <w:rFonts w:ascii="Courier New" w:hAnsi="Courier New" w:cs="Courier New"/>
        </w:rPr>
        <w:t>tr_autoML.ktr</w:t>
      </w:r>
      <w:proofErr w:type="spellEnd"/>
    </w:p>
    <w:p w14:paraId="3BA51280" w14:textId="2056C570" w:rsidR="00D65699" w:rsidRDefault="00D65699" w:rsidP="00D65699">
      <w:pPr>
        <w:pStyle w:val="ParagraphNormalVantara"/>
        <w:jc w:val="center"/>
      </w:pPr>
      <w:r>
        <w:rPr>
          <w:noProof/>
        </w:rPr>
        <w:drawing>
          <wp:inline distT="0" distB="0" distL="0" distR="0" wp14:anchorId="3BE11F85" wp14:editId="4683163F">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99205"/>
                    </a:xfrm>
                    <a:prstGeom prst="rect">
                      <a:avLst/>
                    </a:prstGeom>
                  </pic:spPr>
                </pic:pic>
              </a:graphicData>
            </a:graphic>
          </wp:inline>
        </w:drawing>
      </w:r>
    </w:p>
    <w:p w14:paraId="5D050B1E" w14:textId="7E2AB164" w:rsidR="00E32AAA" w:rsidRDefault="00E32AAA" w:rsidP="00460B5C">
      <w:pPr>
        <w:pStyle w:val="NumberedListLabGuideVantara"/>
      </w:pPr>
      <w:r>
        <w:t xml:space="preserve"> Open the file</w:t>
      </w:r>
      <w:r w:rsidR="00D65699">
        <w:t xml:space="preserve"> </w:t>
      </w:r>
      <w:r w:rsidRPr="00F41BA3">
        <w:rPr>
          <w:rFonts w:ascii="Courier New" w:hAnsi="Courier New" w:cs="Courier New"/>
        </w:rPr>
        <w:t>C:\Machine--Learning\01_Credit_Card\Lab_01_AutoML\data\TPOT.csv</w:t>
      </w:r>
    </w:p>
    <w:p w14:paraId="5903E90D" w14:textId="294686E9" w:rsidR="00D65699" w:rsidRDefault="00D65699" w:rsidP="00D65699">
      <w:pPr>
        <w:pStyle w:val="ParagraphNormalVantara"/>
        <w:jc w:val="center"/>
      </w:pPr>
      <w:r>
        <w:rPr>
          <w:noProof/>
        </w:rPr>
        <w:drawing>
          <wp:inline distT="0" distB="0" distL="0" distR="0" wp14:anchorId="11B269B8" wp14:editId="048E7FDB">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5714" cy="1019048"/>
                    </a:xfrm>
                    <a:prstGeom prst="rect">
                      <a:avLst/>
                    </a:prstGeom>
                  </pic:spPr>
                </pic:pic>
              </a:graphicData>
            </a:graphic>
          </wp:inline>
        </w:drawing>
      </w:r>
    </w:p>
    <w:p w14:paraId="7E12F75E" w14:textId="1B48DD8A" w:rsidR="00E32AAA" w:rsidRDefault="00E32AAA" w:rsidP="00460B5C">
      <w:pPr>
        <w:pStyle w:val="NumberedListLabGuideVantara"/>
        <w:numPr>
          <w:ilvl w:val="0"/>
          <w:numId w:val="0"/>
        </w:numPr>
        <w:ind w:left="720"/>
      </w:pPr>
      <w:r>
        <w:t xml:space="preserve">This will be the dataset used for </w:t>
      </w:r>
      <w:proofErr w:type="spellStart"/>
      <w:r>
        <w:t>autoML</w:t>
      </w:r>
      <w:proofErr w:type="spellEnd"/>
      <w:r>
        <w:t xml:space="preserve"> in </w:t>
      </w:r>
      <w:proofErr w:type="spellStart"/>
      <w:r>
        <w:t>Colab</w:t>
      </w:r>
      <w:proofErr w:type="spellEnd"/>
      <w:r>
        <w:t>.</w:t>
      </w:r>
    </w:p>
    <w:p w14:paraId="5567AC55" w14:textId="054B1160" w:rsidR="00394171" w:rsidRDefault="00394171" w:rsidP="00460B5C">
      <w:pPr>
        <w:pStyle w:val="NumberedListLabGuideVantara"/>
        <w:numPr>
          <w:ilvl w:val="0"/>
          <w:numId w:val="0"/>
        </w:numPr>
        <w:ind w:left="720"/>
      </w:pPr>
    </w:p>
    <w:p w14:paraId="2BE630D8" w14:textId="22D77A47" w:rsidR="00394171" w:rsidRDefault="00394171" w:rsidP="00460B5C">
      <w:pPr>
        <w:pStyle w:val="NumberedListLabGuideVantara"/>
        <w:numPr>
          <w:ilvl w:val="0"/>
          <w:numId w:val="0"/>
        </w:numPr>
        <w:ind w:left="720"/>
      </w:pPr>
    </w:p>
    <w:p w14:paraId="3F7AB508" w14:textId="77777777" w:rsidR="00394171" w:rsidRDefault="00394171" w:rsidP="00460B5C">
      <w:pPr>
        <w:pStyle w:val="NumberedListLabGuideVantara"/>
        <w:numPr>
          <w:ilvl w:val="0"/>
          <w:numId w:val="0"/>
        </w:numPr>
        <w:ind w:left="720"/>
      </w:pPr>
    </w:p>
    <w:p w14:paraId="3E466919" w14:textId="77777777" w:rsidR="00E32AAA" w:rsidRDefault="00E32AAA" w:rsidP="00D65699">
      <w:pPr>
        <w:pStyle w:val="Heading3Vantara"/>
      </w:pPr>
      <w:bookmarkStart w:id="18" w:name="_Toc46312305"/>
      <w:proofErr w:type="spellStart"/>
      <w:r>
        <w:lastRenderedPageBreak/>
        <w:t>Colab</w:t>
      </w:r>
      <w:bookmarkEnd w:id="18"/>
      <w:proofErr w:type="spellEnd"/>
    </w:p>
    <w:p w14:paraId="2E3AAFC3" w14:textId="2ABDCD94" w:rsidR="00E32AAA" w:rsidRDefault="00E32AAA" w:rsidP="00E32AAA">
      <w:pPr>
        <w:pStyle w:val="ParagraphNormalVantara"/>
      </w:pPr>
      <w:r>
        <w:t>The following code overviews the steps</w:t>
      </w:r>
      <w:r w:rsidR="00D65699">
        <w:t>:</w:t>
      </w:r>
    </w:p>
    <w:p w14:paraId="6542B9D5" w14:textId="46E450E0" w:rsidR="00E32AAA" w:rsidRDefault="00E32AAA" w:rsidP="00460B5C">
      <w:pPr>
        <w:pStyle w:val="NumberedListLabGuideVantara"/>
        <w:numPr>
          <w:ilvl w:val="0"/>
          <w:numId w:val="31"/>
        </w:numPr>
      </w:pPr>
      <w:r>
        <w:t>In a Chrome browser, open</w:t>
      </w:r>
      <w:r w:rsidR="00D65699">
        <w:t xml:space="preserve"> </w:t>
      </w:r>
      <w:r w:rsidRPr="00F41BA3">
        <w:rPr>
          <w:rFonts w:ascii="Courier New" w:hAnsi="Courier New" w:cs="Courier New"/>
        </w:rPr>
        <w:t>https://colab.research.google.com/notebooks/intro.ipynb</w:t>
      </w:r>
    </w:p>
    <w:p w14:paraId="6F744FA0" w14:textId="2BC4B13C" w:rsidR="00E32AAA" w:rsidRDefault="00E32AAA" w:rsidP="00460B5C">
      <w:pPr>
        <w:pStyle w:val="NumberedListLabGuideVantara"/>
      </w:pPr>
      <w:r>
        <w:t>Ensure you have connected to the hosted runtime</w:t>
      </w:r>
      <w:r w:rsidR="00D65699">
        <w:t>.</w:t>
      </w:r>
      <w:r>
        <w:t xml:space="preserve"> </w:t>
      </w:r>
    </w:p>
    <w:p w14:paraId="79270A4D" w14:textId="69C333AA" w:rsidR="00D65699" w:rsidRDefault="00D65699" w:rsidP="00D65699">
      <w:pPr>
        <w:pStyle w:val="ParagraphNormalVantara"/>
        <w:jc w:val="center"/>
      </w:pPr>
      <w:r>
        <w:rPr>
          <w:noProof/>
        </w:rPr>
        <w:drawing>
          <wp:inline distT="0" distB="0" distL="0" distR="0" wp14:anchorId="00A1FF2B" wp14:editId="61C6B224">
            <wp:extent cx="2923809" cy="14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3809" cy="1400000"/>
                    </a:xfrm>
                    <a:prstGeom prst="rect">
                      <a:avLst/>
                    </a:prstGeom>
                  </pic:spPr>
                </pic:pic>
              </a:graphicData>
            </a:graphic>
          </wp:inline>
        </w:drawing>
      </w:r>
    </w:p>
    <w:p w14:paraId="5C1FB32C" w14:textId="0DBBCFFE" w:rsidR="00E32AAA" w:rsidRDefault="00E32AAA" w:rsidP="00E32AAA">
      <w:pPr>
        <w:pStyle w:val="ParagraphNormalVantara"/>
      </w:pPr>
      <w:r>
        <w:t>If you wish to browse the finished script:</w:t>
      </w:r>
    </w:p>
    <w:p w14:paraId="4729772D" w14:textId="7FF422A9" w:rsidR="00E32AAA" w:rsidRDefault="00E32AAA" w:rsidP="00460B5C">
      <w:pPr>
        <w:pStyle w:val="NumberedListLabGuideVantara"/>
        <w:numPr>
          <w:ilvl w:val="0"/>
          <w:numId w:val="32"/>
        </w:numPr>
      </w:pPr>
      <w:r>
        <w:t xml:space="preserve">Click on </w:t>
      </w:r>
      <w:r w:rsidRPr="00F41BA3">
        <w:rPr>
          <w:b/>
          <w:bCs/>
        </w:rPr>
        <w:t>File</w:t>
      </w:r>
      <w:r>
        <w:t xml:space="preserve"> </w:t>
      </w:r>
      <w:r w:rsidR="00D65699">
        <w:sym w:font="Wingdings" w:char="F0E0"/>
      </w:r>
      <w:r>
        <w:t xml:space="preserve"> </w:t>
      </w:r>
      <w:r w:rsidRPr="00F41BA3">
        <w:rPr>
          <w:b/>
          <w:bCs/>
        </w:rPr>
        <w:t>Upload notebook</w:t>
      </w:r>
      <w:r w:rsidR="00D65699">
        <w:t>.</w:t>
      </w:r>
    </w:p>
    <w:p w14:paraId="1CCDCB2C" w14:textId="77777777" w:rsidR="00E32AAA" w:rsidRPr="00F41BA3" w:rsidRDefault="00E32AAA" w:rsidP="00460B5C">
      <w:pPr>
        <w:pStyle w:val="NumberedListLabGuideVantara"/>
        <w:numPr>
          <w:ilvl w:val="0"/>
          <w:numId w:val="0"/>
        </w:numPr>
        <w:ind w:left="720"/>
        <w:rPr>
          <w:rFonts w:ascii="Courier New" w:hAnsi="Courier New" w:cs="Courier New"/>
        </w:rPr>
      </w:pPr>
      <w:r w:rsidRPr="00F41BA3">
        <w:rPr>
          <w:rFonts w:ascii="Courier New" w:hAnsi="Courier New" w:cs="Courier New"/>
        </w:rPr>
        <w:t>C:\Machine--Learning\01_Credit_Card\Lab_01_AutoML\scripts\credit_card_fraud.ipynb</w:t>
      </w:r>
    </w:p>
    <w:p w14:paraId="1DF817F3" w14:textId="188ACECA" w:rsidR="00E32AAA" w:rsidRDefault="00E32AAA" w:rsidP="00460B5C">
      <w:pPr>
        <w:pStyle w:val="NumberedListLabGuideVantara"/>
      </w:pPr>
      <w:r>
        <w:t>Save the Notebook</w:t>
      </w:r>
      <w:r w:rsidR="00D65699">
        <w:t xml:space="preserve"> using </w:t>
      </w:r>
      <w:r w:rsidRPr="00D65699">
        <w:rPr>
          <w:b/>
          <w:bCs/>
        </w:rPr>
        <w:t>File</w:t>
      </w:r>
      <w:r>
        <w:t xml:space="preserve"> </w:t>
      </w:r>
      <w:r w:rsidR="00D65699">
        <w:sym w:font="Wingdings" w:char="F0E0"/>
      </w:r>
      <w:r>
        <w:t xml:space="preserve"> </w:t>
      </w:r>
      <w:r w:rsidRPr="00D65699">
        <w:rPr>
          <w:b/>
          <w:bCs/>
        </w:rPr>
        <w:t>Save</w:t>
      </w:r>
    </w:p>
    <w:p w14:paraId="22DA55D8" w14:textId="2D7CA1C9" w:rsidR="00E32AAA" w:rsidRDefault="00460B5C" w:rsidP="00460B5C">
      <w:pPr>
        <w:pStyle w:val="InfotiporCautionVantara"/>
        <w:spacing w:before="360" w:after="360"/>
      </w:pPr>
      <w:r w:rsidRPr="00A25FCF">
        <w:rPr>
          <w:rFonts w:asciiTheme="majorHAnsi" w:eastAsia="Times New Roman" w:hAnsiTheme="majorHAnsi" w:cstheme="majorHAnsi"/>
          <w:color w:val="000000"/>
          <w:lang w:eastAsia="en-GB"/>
        </w:rPr>
        <w:drawing>
          <wp:anchor distT="0" distB="0" distL="114300" distR="114300" simplePos="0" relativeHeight="251680768" behindDoc="1" locked="0" layoutInCell="1" allowOverlap="1" wp14:anchorId="30DFCCDE" wp14:editId="083697F9">
            <wp:simplePos x="0" y="0"/>
            <wp:positionH relativeFrom="column">
              <wp:posOffset>0</wp:posOffset>
            </wp:positionH>
            <wp:positionV relativeFrom="paragraph">
              <wp:posOffset>3175</wp:posOffset>
            </wp:positionV>
            <wp:extent cx="457200" cy="438785"/>
            <wp:effectExtent l="0" t="0" r="0" b="0"/>
            <wp:wrapTight wrapText="bothSides">
              <wp:wrapPolygon edited="0">
                <wp:start x="3600" y="0"/>
                <wp:lineTo x="0" y="1876"/>
                <wp:lineTo x="0" y="20631"/>
                <wp:lineTo x="18000" y="20631"/>
                <wp:lineTo x="20700" y="15004"/>
                <wp:lineTo x="20700" y="2813"/>
                <wp:lineTo x="12600" y="0"/>
                <wp:lineTo x="360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 cy="438785"/>
                    </a:xfrm>
                    <a:prstGeom prst="rect">
                      <a:avLst/>
                    </a:prstGeom>
                  </pic:spPr>
                </pic:pic>
              </a:graphicData>
            </a:graphic>
            <wp14:sizeRelH relativeFrom="margin">
              <wp14:pctWidth>0</wp14:pctWidth>
            </wp14:sizeRelH>
            <wp14:sizeRelV relativeFrom="margin">
              <wp14:pctHeight>0</wp14:pctHeight>
            </wp14:sizeRelV>
          </wp:anchor>
        </w:drawing>
      </w:r>
      <w:r>
        <w:t xml:space="preserve">We recommend that you save either to </w:t>
      </w:r>
      <w:r w:rsidR="00E32AAA">
        <w:t>GitHub or Google Drive</w:t>
      </w:r>
      <w:r>
        <w:t>.</w:t>
      </w:r>
    </w:p>
    <w:p w14:paraId="215757F7" w14:textId="38397651" w:rsidR="00394171" w:rsidRDefault="00394171" w:rsidP="00460B5C">
      <w:pPr>
        <w:pStyle w:val="InfotiporCautionVantara"/>
        <w:spacing w:before="360" w:after="360"/>
      </w:pPr>
    </w:p>
    <w:p w14:paraId="0F7CCCF5" w14:textId="7E629D63" w:rsidR="00394171" w:rsidRDefault="00394171" w:rsidP="00460B5C">
      <w:pPr>
        <w:pStyle w:val="InfotiporCautionVantara"/>
        <w:spacing w:before="360" w:after="360"/>
      </w:pPr>
    </w:p>
    <w:p w14:paraId="283CD67A" w14:textId="7D1B8733" w:rsidR="00F13AAB" w:rsidRDefault="00F13AAB" w:rsidP="00460B5C">
      <w:pPr>
        <w:pStyle w:val="InfotiporCautionVantara"/>
        <w:spacing w:before="360" w:after="360"/>
      </w:pPr>
    </w:p>
    <w:p w14:paraId="241EAA0A" w14:textId="5E826386" w:rsidR="00F13AAB" w:rsidRDefault="00F13AAB" w:rsidP="00460B5C">
      <w:pPr>
        <w:pStyle w:val="InfotiporCautionVantara"/>
        <w:spacing w:before="360" w:after="360"/>
      </w:pPr>
    </w:p>
    <w:p w14:paraId="4B30F39B" w14:textId="78D65CA6" w:rsidR="00F13AAB" w:rsidRDefault="00F13AAB" w:rsidP="00460B5C">
      <w:pPr>
        <w:pStyle w:val="InfotiporCautionVantara"/>
        <w:spacing w:before="360" w:after="360"/>
      </w:pPr>
    </w:p>
    <w:p w14:paraId="52AD3F8B" w14:textId="66BF2866" w:rsidR="00F13AAB" w:rsidRDefault="00F13AAB" w:rsidP="00460B5C">
      <w:pPr>
        <w:pStyle w:val="InfotiporCautionVantara"/>
        <w:spacing w:before="360" w:after="360"/>
      </w:pPr>
    </w:p>
    <w:p w14:paraId="4E7DB948" w14:textId="77777777" w:rsidR="00F13AAB" w:rsidRDefault="00F13AAB" w:rsidP="00460B5C">
      <w:pPr>
        <w:pStyle w:val="InfotiporCautionVantara"/>
        <w:spacing w:before="360" w:after="360"/>
      </w:pPr>
    </w:p>
    <w:p w14:paraId="5249E583" w14:textId="1EF5E47E" w:rsidR="00E32AAA" w:rsidRDefault="00E32AAA" w:rsidP="00460B5C">
      <w:pPr>
        <w:pStyle w:val="Heading3Vantara"/>
      </w:pPr>
      <w:bookmarkStart w:id="19" w:name="_Toc46312306"/>
      <w:proofErr w:type="spellStart"/>
      <w:r>
        <w:lastRenderedPageBreak/>
        <w:t>AutoML</w:t>
      </w:r>
      <w:proofErr w:type="spellEnd"/>
      <w:r>
        <w:t xml:space="preserve"> </w:t>
      </w:r>
      <w:r w:rsidR="00460B5C">
        <w:t>S</w:t>
      </w:r>
      <w:r>
        <w:t>cript</w:t>
      </w:r>
      <w:bookmarkEnd w:id="19"/>
    </w:p>
    <w:p w14:paraId="77F6BF9B" w14:textId="49CC1375" w:rsidR="00E32AAA" w:rsidRDefault="00E32AAA" w:rsidP="00E32AAA">
      <w:pPr>
        <w:pStyle w:val="ParagraphNormalVantara"/>
      </w:pPr>
      <w:r>
        <w:t xml:space="preserve">These are the code sections for the </w:t>
      </w:r>
      <w:proofErr w:type="spellStart"/>
      <w:r>
        <w:t>Jupyter</w:t>
      </w:r>
      <w:proofErr w:type="spellEnd"/>
      <w:r>
        <w:t xml:space="preserve"> file</w:t>
      </w:r>
      <w:r w:rsidR="00460B5C">
        <w:t xml:space="preserve"> </w:t>
      </w:r>
      <w:r w:rsidRPr="00460B5C">
        <w:rPr>
          <w:rFonts w:ascii="Courier New" w:hAnsi="Courier New" w:cs="Courier New"/>
        </w:rPr>
        <w:t xml:space="preserve">credit card </w:t>
      </w:r>
      <w:proofErr w:type="spellStart"/>
      <w:proofErr w:type="gramStart"/>
      <w:r w:rsidRPr="00460B5C">
        <w:rPr>
          <w:rFonts w:ascii="Courier New" w:hAnsi="Courier New" w:cs="Courier New"/>
        </w:rPr>
        <w:t>fraud.ipynb</w:t>
      </w:r>
      <w:proofErr w:type="spellEnd"/>
      <w:proofErr w:type="gramEnd"/>
      <w:r w:rsidR="00460B5C">
        <w:t>:</w:t>
      </w:r>
    </w:p>
    <w:p w14:paraId="5021A886" w14:textId="18A398EA" w:rsidR="00E32AAA" w:rsidRDefault="00E32AAA" w:rsidP="00460B5C">
      <w:pPr>
        <w:pStyle w:val="NumberedListLabGuideVantara"/>
        <w:numPr>
          <w:ilvl w:val="0"/>
          <w:numId w:val="33"/>
        </w:numPr>
      </w:pPr>
      <w:r>
        <w:t>Install the TPOT libraries</w:t>
      </w:r>
      <w:r w:rsidR="00460B5C">
        <w:t>:</w:t>
      </w:r>
    </w:p>
    <w:p w14:paraId="364B0967" w14:textId="77777777" w:rsidR="00E32AAA" w:rsidRPr="00E619A4" w:rsidRDefault="00E32AAA" w:rsidP="00460B5C">
      <w:pPr>
        <w:pStyle w:val="CodeBlockVantara"/>
        <w:rPr>
          <w:color w:val="006600"/>
        </w:rPr>
      </w:pPr>
      <w:r w:rsidRPr="00E619A4">
        <w:rPr>
          <w:color w:val="006600"/>
        </w:rPr>
        <w:t># Installs TPOT libraries.</w:t>
      </w:r>
    </w:p>
    <w:p w14:paraId="77B47D65" w14:textId="77777777" w:rsidR="00E32AAA" w:rsidRDefault="00E32AAA" w:rsidP="00460B5C">
      <w:pPr>
        <w:pStyle w:val="CodeBlockVantara"/>
      </w:pPr>
      <w:proofErr w:type="gramStart"/>
      <w:r>
        <w:t>!pip</w:t>
      </w:r>
      <w:proofErr w:type="gramEnd"/>
      <w:r>
        <w:t xml:space="preserve"> install </w:t>
      </w:r>
      <w:proofErr w:type="spellStart"/>
      <w:r>
        <w:t>tpot</w:t>
      </w:r>
      <w:proofErr w:type="spellEnd"/>
    </w:p>
    <w:p w14:paraId="623B88BF" w14:textId="669D3D1F" w:rsidR="00E32AAA" w:rsidRDefault="00E32AAA" w:rsidP="00460B5C">
      <w:pPr>
        <w:pStyle w:val="NumberedListLabGuideVantara"/>
        <w:keepNext/>
      </w:pPr>
      <w:r>
        <w:t>Run the step</w:t>
      </w:r>
      <w:r w:rsidR="00460B5C">
        <w:t>:</w:t>
      </w:r>
    </w:p>
    <w:p w14:paraId="6CED4101" w14:textId="04707D82" w:rsidR="00460B5C" w:rsidRDefault="00460B5C" w:rsidP="00460B5C">
      <w:pPr>
        <w:pStyle w:val="ParagraphNormalVantara"/>
        <w:jc w:val="center"/>
      </w:pPr>
      <w:r>
        <w:rPr>
          <w:noProof/>
        </w:rPr>
        <w:drawing>
          <wp:inline distT="0" distB="0" distL="0" distR="0" wp14:anchorId="5F22FB3B" wp14:editId="5C0CDF99">
            <wp:extent cx="5731510" cy="57226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722620"/>
                    </a:xfrm>
                    <a:prstGeom prst="rect">
                      <a:avLst/>
                    </a:prstGeom>
                  </pic:spPr>
                </pic:pic>
              </a:graphicData>
            </a:graphic>
          </wp:inline>
        </w:drawing>
      </w:r>
    </w:p>
    <w:p w14:paraId="6A8B850B" w14:textId="3D8DCFA1" w:rsidR="00F13AAB" w:rsidRDefault="00F13AAB" w:rsidP="00460B5C">
      <w:pPr>
        <w:pStyle w:val="ParagraphNormalVantara"/>
        <w:jc w:val="center"/>
      </w:pPr>
    </w:p>
    <w:p w14:paraId="046319DA" w14:textId="77777777" w:rsidR="00F13AAB" w:rsidRDefault="00F13AAB" w:rsidP="00460B5C">
      <w:pPr>
        <w:pStyle w:val="ParagraphNormalVantara"/>
        <w:jc w:val="center"/>
      </w:pPr>
    </w:p>
    <w:p w14:paraId="2E2DF524" w14:textId="3F5D0402" w:rsidR="00E32AAA" w:rsidRDefault="00E32AAA" w:rsidP="00460B5C">
      <w:pPr>
        <w:pStyle w:val="NumberedListLabGuideVantara"/>
      </w:pPr>
      <w:r>
        <w:lastRenderedPageBreak/>
        <w:t>Import libraries</w:t>
      </w:r>
      <w:r w:rsidR="00460B5C">
        <w:t>:</w:t>
      </w:r>
    </w:p>
    <w:p w14:paraId="34222073" w14:textId="77777777" w:rsidR="00E32AAA" w:rsidRDefault="00E32AAA" w:rsidP="00460B5C">
      <w:pPr>
        <w:pStyle w:val="CodeBlockVantara"/>
      </w:pPr>
      <w:r>
        <w:t xml:space="preserve">import </w:t>
      </w:r>
      <w:proofErr w:type="spellStart"/>
      <w:r>
        <w:t>numpy</w:t>
      </w:r>
      <w:proofErr w:type="spellEnd"/>
      <w:r>
        <w:t xml:space="preserve"> as np</w:t>
      </w:r>
    </w:p>
    <w:p w14:paraId="1C43A25D" w14:textId="77777777" w:rsidR="00E32AAA" w:rsidRDefault="00E32AAA" w:rsidP="00460B5C">
      <w:pPr>
        <w:pStyle w:val="CodeBlockVantara"/>
      </w:pPr>
      <w:r>
        <w:t>import pandas as pd</w:t>
      </w:r>
    </w:p>
    <w:p w14:paraId="69B8814E" w14:textId="77777777" w:rsidR="00E32AAA" w:rsidRDefault="00E32AAA" w:rsidP="00460B5C">
      <w:pPr>
        <w:pStyle w:val="CodeBlockVantara"/>
      </w:pPr>
      <w:r>
        <w:t xml:space="preserve">from </w:t>
      </w:r>
      <w:proofErr w:type="spellStart"/>
      <w:r>
        <w:t>tpot</w:t>
      </w:r>
      <w:proofErr w:type="spellEnd"/>
      <w:r>
        <w:t xml:space="preserve"> import </w:t>
      </w:r>
      <w:proofErr w:type="spellStart"/>
      <w:r>
        <w:t>TPOTClassifier</w:t>
      </w:r>
      <w:proofErr w:type="spellEnd"/>
    </w:p>
    <w:p w14:paraId="66457E07" w14:textId="77777777" w:rsidR="00E32AAA" w:rsidRDefault="00E32AAA" w:rsidP="00460B5C">
      <w:pPr>
        <w:pStyle w:val="CodeBlockVantara"/>
      </w:pPr>
      <w:r>
        <w:t xml:space="preserve">from </w:t>
      </w:r>
      <w:proofErr w:type="spellStart"/>
      <w:r>
        <w:t>sklearn</w:t>
      </w:r>
      <w:proofErr w:type="spellEnd"/>
      <w:r>
        <w:t xml:space="preserve"> import preprocessing</w:t>
      </w:r>
    </w:p>
    <w:p w14:paraId="1300B394" w14:textId="77777777" w:rsidR="00E32AAA" w:rsidRDefault="00E32AAA" w:rsidP="00460B5C">
      <w:pPr>
        <w:pStyle w:val="CodeBlockVantara"/>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2CD3C21" w14:textId="3A314A79" w:rsidR="00E32AAA" w:rsidRDefault="00E32AAA" w:rsidP="00460B5C">
      <w:pPr>
        <w:pStyle w:val="NumberedListLabGuideVantara"/>
        <w:keepNext/>
      </w:pPr>
      <w:r>
        <w:t xml:space="preserve">Import dataset from </w:t>
      </w:r>
      <w:r w:rsidRPr="00460B5C">
        <w:rPr>
          <w:rFonts w:ascii="Courier New" w:hAnsi="Courier New" w:cs="Courier New"/>
        </w:rPr>
        <w:t>C:\Machine--Learning\01_Credit_Card\Lab_01_AutoML\data\TPOT.csv</w:t>
      </w:r>
      <w:r w:rsidR="00460B5C">
        <w:t>:</w:t>
      </w:r>
    </w:p>
    <w:p w14:paraId="26889AC0" w14:textId="77777777" w:rsidR="00E32AAA" w:rsidRDefault="00E32AAA" w:rsidP="00460B5C">
      <w:pPr>
        <w:pStyle w:val="CodeBlockVantara"/>
      </w:pPr>
      <w:r>
        <w:t xml:space="preserve">from </w:t>
      </w:r>
      <w:proofErr w:type="spellStart"/>
      <w:proofErr w:type="gramStart"/>
      <w:r>
        <w:t>google.colab</w:t>
      </w:r>
      <w:proofErr w:type="spellEnd"/>
      <w:proofErr w:type="gramEnd"/>
      <w:r>
        <w:t xml:space="preserve"> import files</w:t>
      </w:r>
    </w:p>
    <w:p w14:paraId="61A58CA4" w14:textId="77777777" w:rsidR="00E32AAA" w:rsidRDefault="00E32AAA" w:rsidP="00460B5C">
      <w:pPr>
        <w:pStyle w:val="CodeBlockVantara"/>
      </w:pPr>
      <w:r>
        <w:t xml:space="preserve">uploaded = </w:t>
      </w:r>
      <w:proofErr w:type="spellStart"/>
      <w:proofErr w:type="gramStart"/>
      <w:r>
        <w:t>files.upload</w:t>
      </w:r>
      <w:proofErr w:type="spellEnd"/>
      <w:proofErr w:type="gramEnd"/>
      <w:r>
        <w:t>()</w:t>
      </w:r>
    </w:p>
    <w:p w14:paraId="27116811" w14:textId="77777777" w:rsidR="00E32AAA" w:rsidRDefault="00E32AAA" w:rsidP="00460B5C">
      <w:pPr>
        <w:pStyle w:val="CodeBlockVantara"/>
      </w:pPr>
      <w:r>
        <w:t xml:space="preserve">for </w:t>
      </w:r>
      <w:proofErr w:type="spellStart"/>
      <w:r>
        <w:t>fn</w:t>
      </w:r>
      <w:proofErr w:type="spellEnd"/>
      <w:r>
        <w:t xml:space="preserve"> in </w:t>
      </w:r>
      <w:proofErr w:type="spellStart"/>
      <w:proofErr w:type="gramStart"/>
      <w:r>
        <w:t>uploaded.keys</w:t>
      </w:r>
      <w:proofErr w:type="spellEnd"/>
      <w:proofErr w:type="gramEnd"/>
      <w:r>
        <w:t>():</w:t>
      </w:r>
    </w:p>
    <w:p w14:paraId="61D20AA6" w14:textId="77777777" w:rsidR="00E32AAA" w:rsidRDefault="00E32AAA" w:rsidP="00460B5C">
      <w:pPr>
        <w:pStyle w:val="CodeBlockVantara"/>
      </w:pPr>
      <w:r>
        <w:t xml:space="preserve">  </w:t>
      </w:r>
      <w:proofErr w:type="gramStart"/>
      <w:r>
        <w:t>print(</w:t>
      </w:r>
      <w:proofErr w:type="gramEnd"/>
      <w:r>
        <w:t xml:space="preserve">'User uploaded file "{name}" with length {length} </w:t>
      </w:r>
      <w:proofErr w:type="spellStart"/>
      <w:r>
        <w:t>bytes'.format</w:t>
      </w:r>
      <w:proofErr w:type="spellEnd"/>
      <w:r>
        <w:t>(</w:t>
      </w:r>
    </w:p>
    <w:p w14:paraId="51EF5E2A" w14:textId="77777777" w:rsidR="00E32AAA" w:rsidRDefault="00E32AAA" w:rsidP="00460B5C">
      <w:pPr>
        <w:pStyle w:val="CodeBlockVantara"/>
      </w:pPr>
      <w:r>
        <w:t xml:space="preserve">      name=</w:t>
      </w:r>
      <w:proofErr w:type="spellStart"/>
      <w:r>
        <w:t>fn</w:t>
      </w:r>
      <w:proofErr w:type="spellEnd"/>
      <w:r>
        <w:t>, length=</w:t>
      </w:r>
      <w:proofErr w:type="spellStart"/>
      <w:r>
        <w:t>len</w:t>
      </w:r>
      <w:proofErr w:type="spellEnd"/>
      <w:r>
        <w:t>(uploaded[</w:t>
      </w:r>
      <w:proofErr w:type="spellStart"/>
      <w:r>
        <w:t>fn</w:t>
      </w:r>
      <w:proofErr w:type="spellEnd"/>
      <w:r>
        <w:t>])))</w:t>
      </w:r>
    </w:p>
    <w:p w14:paraId="66FC659F" w14:textId="77777777" w:rsidR="00E32AAA" w:rsidRDefault="00E32AAA" w:rsidP="00460B5C">
      <w:pPr>
        <w:pStyle w:val="CodeBlockVantara"/>
      </w:pPr>
    </w:p>
    <w:p w14:paraId="7BD361F8" w14:textId="77777777" w:rsidR="00E32AAA" w:rsidRDefault="00E32AAA" w:rsidP="00460B5C">
      <w:pPr>
        <w:pStyle w:val="CodeBlockVantara"/>
      </w:pPr>
      <w:r>
        <w:t xml:space="preserve">dataset = </w:t>
      </w:r>
      <w:proofErr w:type="spellStart"/>
      <w:proofErr w:type="gramStart"/>
      <w:r>
        <w:t>pd.read</w:t>
      </w:r>
      <w:proofErr w:type="gramEnd"/>
      <w:r>
        <w:t>_csv</w:t>
      </w:r>
      <w:proofErr w:type="spellEnd"/>
      <w:r>
        <w:t xml:space="preserve">('TPOT.csv', </w:t>
      </w:r>
      <w:proofErr w:type="spellStart"/>
      <w:r>
        <w:t>sep</w:t>
      </w:r>
      <w:proofErr w:type="spellEnd"/>
      <w:r>
        <w:t>= ';', header=None)</w:t>
      </w:r>
    </w:p>
    <w:p w14:paraId="776265CB" w14:textId="77777777" w:rsidR="00E32AAA" w:rsidRDefault="00E32AAA" w:rsidP="00460B5C">
      <w:pPr>
        <w:pStyle w:val="CodeBlockVantara"/>
      </w:pPr>
      <w:r>
        <w:t xml:space="preserve">x = </w:t>
      </w:r>
      <w:proofErr w:type="spellStart"/>
      <w:proofErr w:type="gramStart"/>
      <w:r>
        <w:t>dataset.iloc</w:t>
      </w:r>
      <w:proofErr w:type="spellEnd"/>
      <w:proofErr w:type="gramEnd"/>
      <w:r>
        <w:t>[:, :-1].values</w:t>
      </w:r>
    </w:p>
    <w:p w14:paraId="14E822F2" w14:textId="77777777" w:rsidR="00E32AAA" w:rsidRDefault="00E32AAA" w:rsidP="00460B5C">
      <w:pPr>
        <w:pStyle w:val="CodeBlockVantara"/>
      </w:pPr>
      <w:r>
        <w:t xml:space="preserve">y = </w:t>
      </w:r>
      <w:proofErr w:type="spellStart"/>
      <w:proofErr w:type="gramStart"/>
      <w:r>
        <w:t>dataset.iloc</w:t>
      </w:r>
      <w:proofErr w:type="spellEnd"/>
      <w:proofErr w:type="gramEnd"/>
      <w:r>
        <w:t>[:, 8].values</w:t>
      </w:r>
    </w:p>
    <w:p w14:paraId="6BC3A5CA" w14:textId="0D4AAA24" w:rsidR="00E32AAA" w:rsidRDefault="00E32AAA" w:rsidP="00460B5C">
      <w:pPr>
        <w:pStyle w:val="NumberedListLabGuideVantara"/>
      </w:pPr>
      <w:r>
        <w:t>Add column headers</w:t>
      </w:r>
      <w:r w:rsidR="00460B5C">
        <w:t>:</w:t>
      </w:r>
    </w:p>
    <w:p w14:paraId="4BBC1E75" w14:textId="77777777" w:rsidR="00E32AAA" w:rsidRDefault="00E32AAA" w:rsidP="00460B5C">
      <w:pPr>
        <w:pStyle w:val="CodeBlockVantara"/>
      </w:pPr>
      <w:proofErr w:type="spellStart"/>
      <w:r>
        <w:t>dataset.columns</w:t>
      </w:r>
      <w:proofErr w:type="spellEnd"/>
      <w:r>
        <w:t xml:space="preserve"> = ['first_time_customer','order_dollar_amount','num_items','age','web_order','total_transactions_to_date','hour_of_day','billing_shipping_zip_equal','reported_as_fraud_historic']</w:t>
      </w:r>
    </w:p>
    <w:p w14:paraId="3443D5BA" w14:textId="446EB034" w:rsidR="00E32AAA" w:rsidRDefault="00E32AAA" w:rsidP="00460B5C">
      <w:pPr>
        <w:pStyle w:val="NumberedListLabGuideVantara"/>
      </w:pPr>
      <w:r>
        <w:t xml:space="preserve">Convert dataset to </w:t>
      </w:r>
      <w:proofErr w:type="spellStart"/>
      <w:r>
        <w:t>numpy</w:t>
      </w:r>
      <w:proofErr w:type="spellEnd"/>
      <w:r>
        <w:t xml:space="preserve"> array and fit data (optional)</w:t>
      </w:r>
      <w:r w:rsidR="00460B5C">
        <w:t>:</w:t>
      </w:r>
    </w:p>
    <w:p w14:paraId="296B0522" w14:textId="77777777" w:rsidR="00E32AAA" w:rsidRDefault="00E32AAA" w:rsidP="00460B5C">
      <w:pPr>
        <w:pStyle w:val="CodeBlockVantara"/>
      </w:pPr>
      <w:r>
        <w:t xml:space="preserve">x = </w:t>
      </w:r>
      <w:proofErr w:type="spellStart"/>
      <w:proofErr w:type="gramStart"/>
      <w:r>
        <w:t>dataset.iloc</w:t>
      </w:r>
      <w:proofErr w:type="spellEnd"/>
      <w:proofErr w:type="gramEnd"/>
      <w:r>
        <w:t>[:,0:-1].values</w:t>
      </w:r>
    </w:p>
    <w:p w14:paraId="09B0A48C" w14:textId="77777777" w:rsidR="00E32AAA" w:rsidRDefault="00E32AAA" w:rsidP="00460B5C">
      <w:pPr>
        <w:pStyle w:val="CodeBlockVantara"/>
      </w:pPr>
      <w:proofErr w:type="spellStart"/>
      <w:r>
        <w:t>min_max_scaler</w:t>
      </w:r>
      <w:proofErr w:type="spellEnd"/>
      <w:r>
        <w:t xml:space="preserve"> = </w:t>
      </w:r>
      <w:proofErr w:type="spellStart"/>
      <w:proofErr w:type="gramStart"/>
      <w:r>
        <w:t>preprocessing.MinMaxScaler</w:t>
      </w:r>
      <w:proofErr w:type="spellEnd"/>
      <w:proofErr w:type="gramEnd"/>
      <w:r>
        <w:t>()</w:t>
      </w:r>
    </w:p>
    <w:p w14:paraId="58A5555E" w14:textId="77777777" w:rsidR="00E32AAA" w:rsidRDefault="00E32AAA" w:rsidP="00460B5C">
      <w:pPr>
        <w:pStyle w:val="CodeBlockVantara"/>
      </w:pPr>
      <w:proofErr w:type="spellStart"/>
      <w:r>
        <w:t>x_scaled</w:t>
      </w:r>
      <w:proofErr w:type="spellEnd"/>
      <w:r>
        <w:t xml:space="preserve"> = </w:t>
      </w:r>
      <w:proofErr w:type="spellStart"/>
      <w:r>
        <w:t>min_max_scaler.fit_transform</w:t>
      </w:r>
      <w:proofErr w:type="spellEnd"/>
      <w:r>
        <w:t>(x)</w:t>
      </w:r>
    </w:p>
    <w:p w14:paraId="59C8CE10" w14:textId="77777777" w:rsidR="00E32AAA" w:rsidRDefault="00E32AAA" w:rsidP="00460B5C">
      <w:pPr>
        <w:pStyle w:val="CodeBlockVantara"/>
      </w:pPr>
      <w:r>
        <w:t>X=</w:t>
      </w:r>
      <w:proofErr w:type="spellStart"/>
      <w:r>
        <w:t>np.asarray</w:t>
      </w:r>
      <w:proofErr w:type="spellEnd"/>
      <w:r>
        <w:t>(</w:t>
      </w:r>
      <w:proofErr w:type="spellStart"/>
      <w:r>
        <w:t>x_scaled</w:t>
      </w:r>
      <w:proofErr w:type="spellEnd"/>
      <w:r>
        <w:t>)</w:t>
      </w:r>
    </w:p>
    <w:p w14:paraId="079630A1" w14:textId="77777777" w:rsidR="00E32AAA" w:rsidRDefault="00E32AAA" w:rsidP="00460B5C">
      <w:pPr>
        <w:pStyle w:val="CodeBlockVantara"/>
      </w:pPr>
      <w:r>
        <w:t>y=</w:t>
      </w:r>
      <w:proofErr w:type="spellStart"/>
      <w:proofErr w:type="gramStart"/>
      <w:r>
        <w:t>np.asarray</w:t>
      </w:r>
      <w:proofErr w:type="spellEnd"/>
      <w:proofErr w:type="gramEnd"/>
      <w:r>
        <w:t>(</w:t>
      </w:r>
      <w:proofErr w:type="spellStart"/>
      <w:r>
        <w:t>dataset.iloc</w:t>
      </w:r>
      <w:proofErr w:type="spellEnd"/>
      <w:r>
        <w:t>[:,-1])</w:t>
      </w:r>
    </w:p>
    <w:p w14:paraId="1645C0A3" w14:textId="48EA7A6B" w:rsidR="00E32AAA" w:rsidRDefault="00E32AAA" w:rsidP="00460B5C">
      <w:pPr>
        <w:pStyle w:val="NumberedListLabGuideVantara"/>
      </w:pPr>
      <w:r>
        <w:t>Split the dataset. 75% used for test.</w:t>
      </w:r>
    </w:p>
    <w:p w14:paraId="0CFBE8DC" w14:textId="77777777" w:rsidR="00E32AAA" w:rsidRDefault="00E32AAA" w:rsidP="00460B5C">
      <w:pPr>
        <w:pStyle w:val="CodeBlockVantara"/>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=0.75, </w:t>
      </w:r>
      <w:proofErr w:type="spellStart"/>
      <w:r>
        <w:t>random_state</w:t>
      </w:r>
      <w:proofErr w:type="spellEnd"/>
      <w:r>
        <w:t>=None)</w:t>
      </w:r>
    </w:p>
    <w:p w14:paraId="76529C40" w14:textId="77777777" w:rsidR="00F13AAB" w:rsidRDefault="00F13AAB" w:rsidP="00F13AAB">
      <w:pPr>
        <w:pStyle w:val="NumberedListLabGuideVantara"/>
        <w:numPr>
          <w:ilvl w:val="0"/>
          <w:numId w:val="0"/>
        </w:numPr>
        <w:ind w:left="360"/>
      </w:pPr>
    </w:p>
    <w:p w14:paraId="0984BAEF" w14:textId="68E362CF" w:rsidR="00E32AAA" w:rsidRDefault="00E32AAA" w:rsidP="00460B5C">
      <w:pPr>
        <w:pStyle w:val="NumberedListLabGuideVantara"/>
      </w:pPr>
      <w:r>
        <w:lastRenderedPageBreak/>
        <w:t>Run TPOT Classifier</w:t>
      </w:r>
      <w:r w:rsidR="00460B5C">
        <w:t>:</w:t>
      </w:r>
    </w:p>
    <w:p w14:paraId="44040D29" w14:textId="77777777" w:rsidR="00E32AAA" w:rsidRDefault="00E32AAA" w:rsidP="00460B5C">
      <w:pPr>
        <w:pStyle w:val="CodeBlockVantara"/>
      </w:pPr>
      <w:proofErr w:type="spellStart"/>
      <w:r>
        <w:t>tpot</w:t>
      </w:r>
      <w:proofErr w:type="spellEnd"/>
      <w:r>
        <w:t xml:space="preserve"> = </w:t>
      </w:r>
      <w:proofErr w:type="spellStart"/>
      <w:proofErr w:type="gramStart"/>
      <w:r>
        <w:t>TPOTClassifier</w:t>
      </w:r>
      <w:proofErr w:type="spellEnd"/>
      <w:r>
        <w:t>(</w:t>
      </w:r>
      <w:proofErr w:type="gramEnd"/>
      <w:r>
        <w:t xml:space="preserve">generations=1, verbosity=2, </w:t>
      </w:r>
      <w:proofErr w:type="spellStart"/>
      <w:r>
        <w:t>population_size</w:t>
      </w:r>
      <w:proofErr w:type="spellEnd"/>
      <w:r>
        <w:t xml:space="preserve">=100, scoring='accuracy', </w:t>
      </w:r>
      <w:proofErr w:type="spellStart"/>
      <w:r>
        <w:t>n_jobs</w:t>
      </w:r>
      <w:proofErr w:type="spellEnd"/>
      <w:r>
        <w:t xml:space="preserve"> = -1, </w:t>
      </w:r>
      <w:proofErr w:type="spellStart"/>
      <w:r>
        <w:t>config_dict</w:t>
      </w:r>
      <w:proofErr w:type="spellEnd"/>
      <w:r>
        <w:t>='TPOT light')</w:t>
      </w:r>
    </w:p>
    <w:p w14:paraId="6A79A96C" w14:textId="77777777" w:rsidR="00E32AAA" w:rsidRDefault="00E32AAA" w:rsidP="00460B5C">
      <w:pPr>
        <w:pStyle w:val="CodeBlockVantara"/>
      </w:pPr>
      <w:proofErr w:type="spellStart"/>
      <w:proofErr w:type="gramStart"/>
      <w:r>
        <w:t>tpot.fit</w:t>
      </w:r>
      <w:proofErr w:type="spellEnd"/>
      <w:r>
        <w:t>(</w:t>
      </w:r>
      <w:proofErr w:type="spellStart"/>
      <w:proofErr w:type="gramEnd"/>
      <w:r>
        <w:t>X_train</w:t>
      </w:r>
      <w:proofErr w:type="spellEnd"/>
      <w:r>
        <w:t xml:space="preserve">, </w:t>
      </w:r>
      <w:proofErr w:type="spellStart"/>
      <w:r>
        <w:t>y_train</w:t>
      </w:r>
      <w:proofErr w:type="spellEnd"/>
      <w:r>
        <w:t>)</w:t>
      </w:r>
    </w:p>
    <w:p w14:paraId="586571AB" w14:textId="77777777" w:rsidR="00E32AAA" w:rsidRDefault="00E32AAA" w:rsidP="00460B5C">
      <w:pPr>
        <w:pStyle w:val="CodeBlockVantara"/>
      </w:pPr>
      <w:proofErr w:type="spellStart"/>
      <w:r>
        <w:t>output_score</w:t>
      </w:r>
      <w:proofErr w:type="spellEnd"/>
      <w:r>
        <w:t>=</w:t>
      </w:r>
      <w:proofErr w:type="gramStart"/>
      <w:r>
        <w:t>str(</w:t>
      </w:r>
      <w:proofErr w:type="spellStart"/>
      <w:proofErr w:type="gramEnd"/>
      <w:r>
        <w:t>tpot.score</w:t>
      </w:r>
      <w:proofErr w:type="spellEnd"/>
      <w:r>
        <w:t>(</w:t>
      </w:r>
      <w:proofErr w:type="spellStart"/>
      <w:r>
        <w:t>X_test</w:t>
      </w:r>
      <w:proofErr w:type="spellEnd"/>
      <w:r>
        <w:t xml:space="preserve">, </w:t>
      </w:r>
      <w:proofErr w:type="spellStart"/>
      <w:r>
        <w:t>y_test</w:t>
      </w:r>
      <w:proofErr w:type="spellEnd"/>
      <w:r>
        <w:t>))</w:t>
      </w:r>
    </w:p>
    <w:p w14:paraId="46C69A5E" w14:textId="77777777" w:rsidR="00E32AAA" w:rsidRDefault="00E32AAA" w:rsidP="00460B5C">
      <w:pPr>
        <w:pStyle w:val="CodeBlockVantara"/>
      </w:pPr>
      <w:r>
        <w:t>print(</w:t>
      </w:r>
      <w:proofErr w:type="spellStart"/>
      <w:proofErr w:type="gramStart"/>
      <w:r>
        <w:t>tpot.fitted</w:t>
      </w:r>
      <w:proofErr w:type="gramEnd"/>
      <w:r>
        <w:t>_pipeline</w:t>
      </w:r>
      <w:proofErr w:type="spellEnd"/>
      <w:r>
        <w:t>_)</w:t>
      </w:r>
    </w:p>
    <w:p w14:paraId="0A1F43B5" w14:textId="1A91B9CA" w:rsidR="00E32AAA" w:rsidRDefault="00E32AAA" w:rsidP="00460B5C">
      <w:pPr>
        <w:pStyle w:val="NumberedListLabGuideVantara"/>
        <w:keepNext/>
      </w:pPr>
      <w:r>
        <w:t>Export Pipeline as Python script</w:t>
      </w:r>
      <w:r w:rsidR="00460B5C">
        <w:t>:</w:t>
      </w:r>
    </w:p>
    <w:p w14:paraId="6C7532EB" w14:textId="77777777" w:rsidR="00E32AAA" w:rsidRDefault="00E32AAA" w:rsidP="00460B5C">
      <w:pPr>
        <w:pStyle w:val="CodeBlockVantara"/>
      </w:pPr>
      <w:proofErr w:type="spellStart"/>
      <w:proofErr w:type="gramStart"/>
      <w:r>
        <w:t>tpot.export</w:t>
      </w:r>
      <w:proofErr w:type="spellEnd"/>
      <w:proofErr w:type="gramEnd"/>
      <w:r>
        <w:t>('tpot_exported_credit_card_pipeline.py')</w:t>
      </w:r>
    </w:p>
    <w:p w14:paraId="672F5C1A" w14:textId="77777777" w:rsidR="00E32AAA" w:rsidRDefault="00E32AAA" w:rsidP="00460B5C">
      <w:pPr>
        <w:pStyle w:val="CodeBlockVantara"/>
      </w:pPr>
      <w:r>
        <w:t xml:space="preserve">from </w:t>
      </w:r>
      <w:proofErr w:type="spellStart"/>
      <w:proofErr w:type="gramStart"/>
      <w:r>
        <w:t>google.colab</w:t>
      </w:r>
      <w:proofErr w:type="spellEnd"/>
      <w:proofErr w:type="gramEnd"/>
      <w:r>
        <w:t xml:space="preserve"> import files</w:t>
      </w:r>
    </w:p>
    <w:p w14:paraId="1EED3FAB" w14:textId="77777777" w:rsidR="00E32AAA" w:rsidRDefault="00E32AAA" w:rsidP="00460B5C">
      <w:pPr>
        <w:pStyle w:val="CodeBlockVantara"/>
      </w:pPr>
      <w:proofErr w:type="spellStart"/>
      <w:proofErr w:type="gramStart"/>
      <w:r>
        <w:t>files.download</w:t>
      </w:r>
      <w:proofErr w:type="spellEnd"/>
      <w:proofErr w:type="gramEnd"/>
      <w:r>
        <w:t>('tpot_exported_credit_card_pipeline.py')</w:t>
      </w:r>
    </w:p>
    <w:p w14:paraId="6E1194E9" w14:textId="77777777" w:rsidR="00F13AAB" w:rsidRDefault="00F13AAB" w:rsidP="00460B5C">
      <w:pPr>
        <w:pStyle w:val="Heading3Vantara"/>
      </w:pPr>
      <w:bookmarkStart w:id="20" w:name="_Toc46312307"/>
    </w:p>
    <w:p w14:paraId="0BFBBA24" w14:textId="338A8FD4" w:rsidR="00E32AAA" w:rsidRDefault="00E32AAA" w:rsidP="00460B5C">
      <w:pPr>
        <w:pStyle w:val="Heading3Vantara"/>
      </w:pPr>
      <w:r>
        <w:t>Python Executor</w:t>
      </w:r>
      <w:bookmarkEnd w:id="20"/>
    </w:p>
    <w:p w14:paraId="5320BC63" w14:textId="77777777" w:rsidR="00E32AAA" w:rsidRDefault="00E32AAA" w:rsidP="00E32AAA">
      <w:pPr>
        <w:pStyle w:val="ParagraphNormalVantara"/>
      </w:pPr>
      <w:r>
        <w:t>The script has been tested and is now ready for deployment in PDI.</w:t>
      </w:r>
    </w:p>
    <w:p w14:paraId="29E7FC7B" w14:textId="13C252D4" w:rsidR="00E32AAA" w:rsidRDefault="00E32AAA" w:rsidP="00460B5C">
      <w:pPr>
        <w:pStyle w:val="NumberedListLabGuideVantara"/>
        <w:numPr>
          <w:ilvl w:val="0"/>
          <w:numId w:val="34"/>
        </w:numPr>
      </w:pPr>
      <w:r>
        <w:t xml:space="preserve">Enable the rest of the hops in the transformation, except: </w:t>
      </w:r>
      <w:r w:rsidRPr="00460B5C">
        <w:rPr>
          <w:b/>
          <w:bCs/>
        </w:rPr>
        <w:t>Model Catalogue (table)</w:t>
      </w:r>
      <w:r w:rsidR="00460B5C">
        <w:t>:</w:t>
      </w:r>
      <w:r>
        <w:t xml:space="preserve"> </w:t>
      </w:r>
    </w:p>
    <w:p w14:paraId="43CDBE58" w14:textId="3B15EFD7" w:rsidR="00E32AAA" w:rsidRDefault="00460B5C" w:rsidP="00460B5C">
      <w:pPr>
        <w:pStyle w:val="ParagraphNormalVantara"/>
        <w:jc w:val="center"/>
      </w:pPr>
      <w:r>
        <w:rPr>
          <w:noProof/>
        </w:rPr>
        <w:drawing>
          <wp:inline distT="0" distB="0" distL="0" distR="0" wp14:anchorId="22F1C9F3" wp14:editId="30DD3FC0">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3809" cy="3914286"/>
                    </a:xfrm>
                    <a:prstGeom prst="rect">
                      <a:avLst/>
                    </a:prstGeom>
                  </pic:spPr>
                </pic:pic>
              </a:graphicData>
            </a:graphic>
          </wp:inline>
        </w:drawing>
      </w:r>
    </w:p>
    <w:p w14:paraId="470C10A2" w14:textId="19106976" w:rsidR="00E32AAA" w:rsidRDefault="00E32AAA" w:rsidP="00460B5C">
      <w:pPr>
        <w:pStyle w:val="NumberedListLabGuideVantara"/>
      </w:pPr>
      <w:r>
        <w:t xml:space="preserve">Open the step </w:t>
      </w:r>
      <w:proofErr w:type="spellStart"/>
      <w:r w:rsidRPr="00460B5C">
        <w:rPr>
          <w:b/>
          <w:bCs/>
        </w:rPr>
        <w:t>py-auto_ml</w:t>
      </w:r>
      <w:proofErr w:type="spellEnd"/>
    </w:p>
    <w:p w14:paraId="34E6E873" w14:textId="57A87C21" w:rsidR="00E32AAA" w:rsidRDefault="00E32AAA" w:rsidP="00460B5C">
      <w:pPr>
        <w:pStyle w:val="NumberedListLabGuideVantara"/>
      </w:pPr>
      <w:r>
        <w:lastRenderedPageBreak/>
        <w:t xml:space="preserve">Ensure </w:t>
      </w:r>
      <w:r w:rsidR="00460B5C">
        <w:t>you</w:t>
      </w:r>
      <w:r>
        <w:t xml:space="preserve"> set the path to Python</w:t>
      </w:r>
      <w:r w:rsidR="00460B5C">
        <w:t>:</w:t>
      </w:r>
    </w:p>
    <w:p w14:paraId="19705633" w14:textId="3AEACC75" w:rsidR="00E32AAA" w:rsidRDefault="00F41BA3" w:rsidP="00460B5C">
      <w:pPr>
        <w:pStyle w:val="ParagraphNormalVantara"/>
        <w:jc w:val="center"/>
      </w:pPr>
      <w:r w:rsidRPr="004D4887">
        <w:rPr>
          <w:noProof/>
        </w:rPr>
        <w:drawing>
          <wp:anchor distT="0" distB="0" distL="114300" distR="114300" simplePos="0" relativeHeight="251683840" behindDoc="1" locked="0" layoutInCell="1" allowOverlap="1" wp14:anchorId="2E3AE95D" wp14:editId="47A59C21">
            <wp:simplePos x="0" y="0"/>
            <wp:positionH relativeFrom="column">
              <wp:posOffset>0</wp:posOffset>
            </wp:positionH>
            <wp:positionV relativeFrom="paragraph">
              <wp:posOffset>641350</wp:posOffset>
            </wp:positionV>
            <wp:extent cx="457200" cy="457200"/>
            <wp:effectExtent l="0" t="0" r="0" b="0"/>
            <wp:wrapTight wrapText="bothSides">
              <wp:wrapPolygon edited="0">
                <wp:start x="0" y="0"/>
                <wp:lineTo x="0" y="20700"/>
                <wp:lineTo x="20700" y="20700"/>
                <wp:lineTo x="2070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460B5C">
        <w:rPr>
          <w:noProof/>
        </w:rPr>
        <w:drawing>
          <wp:inline distT="0" distB="0" distL="0" distR="0" wp14:anchorId="32A35333" wp14:editId="3EBB9063">
            <wp:extent cx="4295238" cy="55238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5238" cy="552381"/>
                    </a:xfrm>
                    <a:prstGeom prst="rect">
                      <a:avLst/>
                    </a:prstGeom>
                  </pic:spPr>
                </pic:pic>
              </a:graphicData>
            </a:graphic>
          </wp:inline>
        </w:drawing>
      </w:r>
    </w:p>
    <w:p w14:paraId="0DD2C0C2" w14:textId="7C068B55" w:rsidR="00E32AAA" w:rsidRDefault="00E32AAA" w:rsidP="00F41BA3">
      <w:pPr>
        <w:pStyle w:val="InfotiporCautionVantara"/>
        <w:spacing w:before="360" w:after="360"/>
      </w:pPr>
      <w:r>
        <w:t>For further details on the script</w:t>
      </w:r>
      <w:r w:rsidR="00F41BA3">
        <w:t xml:space="preserve">, </w:t>
      </w:r>
      <w:r>
        <w:t xml:space="preserve">see </w:t>
      </w:r>
      <w:hyperlink w:anchor="AppendixA" w:history="1">
        <w:r w:rsidRPr="00E619A4">
          <w:rPr>
            <w:rStyle w:val="Hyperlink"/>
          </w:rPr>
          <w:t>Appendix A</w:t>
        </w:r>
      </w:hyperlink>
      <w:r w:rsidR="00F41BA3">
        <w:t>.</w:t>
      </w:r>
    </w:p>
    <w:p w14:paraId="2EFAC88B" w14:textId="061B4604" w:rsidR="00E32AAA" w:rsidRDefault="00E32AAA" w:rsidP="00E32AAA">
      <w:pPr>
        <w:pStyle w:val="ParagraphNormalVantara"/>
      </w:pPr>
      <w:r>
        <w:t xml:space="preserve">To ensure the </w:t>
      </w:r>
      <w:r w:rsidR="00F41BA3">
        <w:t>script</w:t>
      </w:r>
      <w:r>
        <w:t xml:space="preserve"> does not take a long time to process, the following TPOT parameters ha</w:t>
      </w:r>
      <w:r w:rsidR="00F41BA3">
        <w:t>ve</w:t>
      </w:r>
      <w:r>
        <w:t xml:space="preserve"> been set</w:t>
      </w:r>
      <w:r w:rsidR="00F41BA3">
        <w:t>:</w:t>
      </w:r>
    </w:p>
    <w:p w14:paraId="342B1B0A" w14:textId="0F2CC1A2" w:rsidR="00F41BA3" w:rsidRDefault="00E32AAA" w:rsidP="00F41BA3">
      <w:pPr>
        <w:pStyle w:val="CodeBlockVantara"/>
      </w:pPr>
      <w:proofErr w:type="spellStart"/>
      <w:r>
        <w:t>tpot</w:t>
      </w:r>
      <w:proofErr w:type="spellEnd"/>
      <w:r>
        <w:t xml:space="preserve"> = </w:t>
      </w:r>
      <w:proofErr w:type="spellStart"/>
      <w:proofErr w:type="gramStart"/>
      <w:r>
        <w:t>TPOTClassifier</w:t>
      </w:r>
      <w:proofErr w:type="spellEnd"/>
      <w:r>
        <w:t>(</w:t>
      </w:r>
      <w:proofErr w:type="gramEnd"/>
      <w:r>
        <w:t xml:space="preserve">generations=1, verbosity=2,population_size=100, </w:t>
      </w:r>
      <w:proofErr w:type="spellStart"/>
      <w:r>
        <w:t>config_dict</w:t>
      </w:r>
      <w:proofErr w:type="spellEnd"/>
      <w:r>
        <w:t>='TPOT light')</w:t>
      </w:r>
    </w:p>
    <w:p w14:paraId="74B92732" w14:textId="6FF3BD2C" w:rsidR="00F41BA3" w:rsidRDefault="00F41BA3" w:rsidP="00F41BA3">
      <w:pPr>
        <w:pStyle w:val="InfotiporCautionVantara"/>
        <w:spacing w:before="360" w:after="360"/>
      </w:pPr>
      <w:r w:rsidRPr="004D4887">
        <w:drawing>
          <wp:anchor distT="0" distB="0" distL="114300" distR="114300" simplePos="0" relativeHeight="251685888" behindDoc="1" locked="0" layoutInCell="1" allowOverlap="1" wp14:anchorId="7E219DD3" wp14:editId="4BCD9C98">
            <wp:simplePos x="0" y="0"/>
            <wp:positionH relativeFrom="column">
              <wp:posOffset>0</wp:posOffset>
            </wp:positionH>
            <wp:positionV relativeFrom="paragraph">
              <wp:posOffset>9525</wp:posOffset>
            </wp:positionV>
            <wp:extent cx="457200" cy="457200"/>
            <wp:effectExtent l="0" t="0" r="0" b="0"/>
            <wp:wrapTight wrapText="bothSides">
              <wp:wrapPolygon edited="0">
                <wp:start x="0" y="0"/>
                <wp:lineTo x="0" y="20700"/>
                <wp:lineTo x="20700" y="20700"/>
                <wp:lineTo x="207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 xml:space="preserve">For further details on TPOT parameters, see </w:t>
      </w:r>
      <w:hyperlink w:anchor="AppendixB" w:history="1">
        <w:r w:rsidRPr="00E619A4">
          <w:rPr>
            <w:rStyle w:val="Hyperlink"/>
          </w:rPr>
          <w:t>Appendix B</w:t>
        </w:r>
      </w:hyperlink>
      <w:r>
        <w:t>.</w:t>
      </w:r>
    </w:p>
    <w:p w14:paraId="34358D34" w14:textId="207F815A" w:rsidR="00E32AAA" w:rsidRDefault="00E32AAA" w:rsidP="00F41BA3">
      <w:pPr>
        <w:pStyle w:val="NumberedListLabGuideVantara"/>
      </w:pPr>
      <w:r>
        <w:t xml:space="preserve">Click on the </w:t>
      </w:r>
      <w:r w:rsidRPr="00F41BA3">
        <w:rPr>
          <w:b/>
          <w:bCs/>
        </w:rPr>
        <w:t>Input</w:t>
      </w:r>
      <w:r>
        <w:t xml:space="preserve"> tab</w:t>
      </w:r>
      <w:r w:rsidR="00F41BA3">
        <w:t>.</w:t>
      </w:r>
    </w:p>
    <w:p w14:paraId="0576D557" w14:textId="4040526B" w:rsidR="00E32AAA" w:rsidRDefault="00E32AAA" w:rsidP="00F41BA3">
      <w:pPr>
        <w:pStyle w:val="NumberedListLabGuideVantara"/>
        <w:numPr>
          <w:ilvl w:val="1"/>
          <w:numId w:val="18"/>
        </w:numPr>
      </w:pPr>
      <w:r>
        <w:t>Use this tab to make selections for moving data from PDI fields to Python variables.</w:t>
      </w:r>
    </w:p>
    <w:p w14:paraId="3AE32F17" w14:textId="5AC6B917" w:rsidR="00E32AAA" w:rsidRDefault="00E32AAA" w:rsidP="00F41BA3">
      <w:pPr>
        <w:pStyle w:val="NumberedListLabGuideVantara"/>
        <w:numPr>
          <w:ilvl w:val="1"/>
          <w:numId w:val="18"/>
        </w:numPr>
      </w:pPr>
      <w:r>
        <w:t xml:space="preserve">The </w:t>
      </w:r>
      <w:r w:rsidRPr="00F41BA3">
        <w:rPr>
          <w:b/>
          <w:bCs/>
        </w:rPr>
        <w:t>All rows</w:t>
      </w:r>
      <w:r>
        <w:t xml:space="preserve"> option is commonly used for data frames. A data frame is used for storing data tables and is composed of a list of vectors of equal length.</w:t>
      </w:r>
    </w:p>
    <w:p w14:paraId="38925FF2" w14:textId="0EF658F4" w:rsidR="00E32AAA" w:rsidRDefault="00E32AAA" w:rsidP="00F41BA3">
      <w:pPr>
        <w:pStyle w:val="NumberedListLabGuideVantara"/>
        <w:numPr>
          <w:ilvl w:val="1"/>
          <w:numId w:val="18"/>
        </w:numPr>
      </w:pPr>
      <w:r>
        <w:t xml:space="preserve">Select the </w:t>
      </w:r>
      <w:r w:rsidRPr="00F41BA3">
        <w:rPr>
          <w:b/>
          <w:bCs/>
        </w:rPr>
        <w:t xml:space="preserve">All </w:t>
      </w:r>
      <w:r w:rsidR="00F41BA3">
        <w:rPr>
          <w:b/>
          <w:bCs/>
        </w:rPr>
        <w:t>r</w:t>
      </w:r>
      <w:r w:rsidRPr="00F41BA3">
        <w:rPr>
          <w:b/>
          <w:bCs/>
        </w:rPr>
        <w:t>ows</w:t>
      </w:r>
      <w:r>
        <w:t xml:space="preserve"> option to process all your data at once, for example, using the Python list of dictionaries.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85"/>
        <w:gridCol w:w="6565"/>
      </w:tblGrid>
      <w:tr w:rsidR="00F41BA3" w:rsidRPr="000B1DEE" w14:paraId="0435956C" w14:textId="77777777" w:rsidTr="00CD0A94">
        <w:trPr>
          <w:cantSplit/>
          <w:tblHeader/>
        </w:trPr>
        <w:tc>
          <w:tcPr>
            <w:tcW w:w="2785" w:type="dxa"/>
            <w:shd w:val="clear" w:color="auto" w:fill="CC0000"/>
          </w:tcPr>
          <w:p w14:paraId="04AF65E6" w14:textId="3D73ED22" w:rsidR="00F41BA3" w:rsidRPr="000B1DEE" w:rsidRDefault="00F41BA3" w:rsidP="00CD0A94">
            <w:pPr>
              <w:pStyle w:val="TableHeaderRowVantara"/>
            </w:pPr>
            <w:r>
              <w:t>Option</w:t>
            </w:r>
          </w:p>
        </w:tc>
        <w:tc>
          <w:tcPr>
            <w:tcW w:w="6565" w:type="dxa"/>
            <w:shd w:val="clear" w:color="auto" w:fill="CC0000"/>
          </w:tcPr>
          <w:p w14:paraId="57E4EBC4" w14:textId="77777777" w:rsidR="00F41BA3" w:rsidRPr="000B1DEE" w:rsidRDefault="00F41BA3" w:rsidP="00CD0A94">
            <w:pPr>
              <w:pStyle w:val="TableHeaderRowVantara"/>
            </w:pPr>
            <w:r>
              <w:t>Description</w:t>
            </w:r>
          </w:p>
        </w:tc>
      </w:tr>
      <w:tr w:rsidR="00F41BA3" w:rsidRPr="000B1DEE" w14:paraId="2BA3D4B8" w14:textId="77777777" w:rsidTr="00CD0A94">
        <w:trPr>
          <w:cantSplit/>
        </w:trPr>
        <w:tc>
          <w:tcPr>
            <w:tcW w:w="2785" w:type="dxa"/>
            <w:vAlign w:val="center"/>
          </w:tcPr>
          <w:p w14:paraId="16B21432" w14:textId="4AFC428F" w:rsidR="00F41BA3" w:rsidRPr="00430475" w:rsidRDefault="00F41BA3" w:rsidP="00CD0A94">
            <w:pPr>
              <w:pStyle w:val="TableCellNormalVantara"/>
              <w:rPr>
                <w:b/>
                <w:bCs/>
              </w:rPr>
            </w:pPr>
            <w:r>
              <w:rPr>
                <w:b/>
                <w:bCs/>
              </w:rPr>
              <w:t>Available variables</w:t>
            </w:r>
          </w:p>
        </w:tc>
        <w:tc>
          <w:tcPr>
            <w:tcW w:w="6565" w:type="dxa"/>
            <w:vAlign w:val="center"/>
          </w:tcPr>
          <w:p w14:paraId="48BD9256" w14:textId="1E612539" w:rsidR="00F41BA3" w:rsidRPr="000B1DEE" w:rsidRDefault="00F41BA3" w:rsidP="00CD0A94">
            <w:pPr>
              <w:pStyle w:val="ParagraphNormalVantara"/>
            </w:pPr>
            <w:r>
              <w:t>Use the plus sign button to add a Python variable to the input mapping for the script used in the transformation. You can remove the Python variable by clicking the X icon.</w:t>
            </w:r>
          </w:p>
        </w:tc>
      </w:tr>
      <w:tr w:rsidR="00F41BA3" w:rsidRPr="000B1DEE" w14:paraId="12D569AE" w14:textId="77777777" w:rsidTr="00CD0A94">
        <w:trPr>
          <w:cantSplit/>
        </w:trPr>
        <w:tc>
          <w:tcPr>
            <w:tcW w:w="2785" w:type="dxa"/>
            <w:vAlign w:val="center"/>
          </w:tcPr>
          <w:p w14:paraId="47F09D6E" w14:textId="73BD871C" w:rsidR="00F41BA3" w:rsidRDefault="00F41BA3" w:rsidP="00CD0A94">
            <w:pPr>
              <w:pStyle w:val="TableCellNormalVantara"/>
              <w:rPr>
                <w:b/>
                <w:bCs/>
              </w:rPr>
            </w:pPr>
            <w:r>
              <w:rPr>
                <w:b/>
                <w:bCs/>
              </w:rPr>
              <w:t>Variable name</w:t>
            </w:r>
          </w:p>
        </w:tc>
        <w:tc>
          <w:tcPr>
            <w:tcW w:w="6565" w:type="dxa"/>
            <w:vAlign w:val="center"/>
          </w:tcPr>
          <w:p w14:paraId="74D4628B" w14:textId="1D47E39A" w:rsidR="00F41BA3" w:rsidRPr="000B1DEE" w:rsidRDefault="00F41BA3" w:rsidP="00CD0A94">
            <w:pPr>
              <w:pStyle w:val="ParagraphNormalVantara"/>
            </w:pPr>
            <w:r>
              <w:t>Enter the name of the Python variable. The list of available variables will update automatically.</w:t>
            </w:r>
          </w:p>
        </w:tc>
      </w:tr>
      <w:tr w:rsidR="00F41BA3" w:rsidRPr="000B1DEE" w14:paraId="5C8F59D7" w14:textId="77777777" w:rsidTr="00CD0A94">
        <w:trPr>
          <w:cantSplit/>
        </w:trPr>
        <w:tc>
          <w:tcPr>
            <w:tcW w:w="2785" w:type="dxa"/>
            <w:vAlign w:val="center"/>
          </w:tcPr>
          <w:p w14:paraId="63B6BE5B" w14:textId="26936568" w:rsidR="00F41BA3" w:rsidRDefault="00F41BA3" w:rsidP="00CD0A94">
            <w:pPr>
              <w:pStyle w:val="TableCellNormalVantara"/>
              <w:rPr>
                <w:b/>
                <w:bCs/>
              </w:rPr>
            </w:pPr>
            <w:r>
              <w:rPr>
                <w:b/>
                <w:bCs/>
              </w:rPr>
              <w:t>Step</w:t>
            </w:r>
          </w:p>
        </w:tc>
        <w:tc>
          <w:tcPr>
            <w:tcW w:w="6565" w:type="dxa"/>
            <w:vAlign w:val="center"/>
          </w:tcPr>
          <w:p w14:paraId="74B19ADF" w14:textId="2454AE44" w:rsidR="00F41BA3" w:rsidRPr="000B1DEE" w:rsidRDefault="00F41BA3" w:rsidP="00CD0A94">
            <w:pPr>
              <w:pStyle w:val="ParagraphNormalVantara"/>
            </w:pPr>
            <w:r>
              <w:t xml:space="preserve">Specify the name of the input step to map from. It can be any step in the parent transformation with an outgoing hop connected to the </w:t>
            </w:r>
            <w:r w:rsidRPr="00F41BA3">
              <w:rPr>
                <w:b/>
                <w:bCs/>
              </w:rPr>
              <w:t>Python Executor</w:t>
            </w:r>
            <w:r>
              <w:t xml:space="preserve"> step.</w:t>
            </w:r>
          </w:p>
        </w:tc>
      </w:tr>
      <w:tr w:rsidR="00F41BA3" w:rsidRPr="000B1DEE" w14:paraId="4D1400E7" w14:textId="77777777" w:rsidTr="00CD0A94">
        <w:trPr>
          <w:cantSplit/>
        </w:trPr>
        <w:tc>
          <w:tcPr>
            <w:tcW w:w="2785" w:type="dxa"/>
            <w:vAlign w:val="center"/>
          </w:tcPr>
          <w:p w14:paraId="52E31503" w14:textId="7A4929B0" w:rsidR="00F41BA3" w:rsidRDefault="00F41BA3" w:rsidP="00CD0A94">
            <w:pPr>
              <w:pStyle w:val="TableCellNormalVantara"/>
              <w:rPr>
                <w:b/>
                <w:bCs/>
              </w:rPr>
            </w:pPr>
            <w:r>
              <w:rPr>
                <w:b/>
                <w:bCs/>
              </w:rPr>
              <w:lastRenderedPageBreak/>
              <w:t>Data structure</w:t>
            </w:r>
          </w:p>
        </w:tc>
        <w:tc>
          <w:tcPr>
            <w:tcW w:w="6565" w:type="dxa"/>
            <w:vAlign w:val="center"/>
          </w:tcPr>
          <w:p w14:paraId="50CA87CD" w14:textId="77777777" w:rsidR="00F41BA3" w:rsidRDefault="00F41BA3" w:rsidP="00F41BA3">
            <w:pPr>
              <w:pStyle w:val="ParagraphNormalVantara"/>
            </w:pPr>
            <w:r>
              <w:t>Specify the data structure from which you want to pull the fields for mapping. You can select one of the following:</w:t>
            </w:r>
          </w:p>
          <w:p w14:paraId="1E1FC50F" w14:textId="612C3EC6" w:rsidR="00F41BA3" w:rsidRDefault="00F41BA3" w:rsidP="00CA3674">
            <w:pPr>
              <w:pStyle w:val="ParagraphNormalVantara"/>
              <w:numPr>
                <w:ilvl w:val="0"/>
                <w:numId w:val="35"/>
              </w:numPr>
            </w:pPr>
            <w:r w:rsidRPr="00CA3674">
              <w:rPr>
                <w:b/>
                <w:bCs/>
              </w:rPr>
              <w:t>Pandas data frame</w:t>
            </w:r>
            <w:r w:rsidR="00CA3674">
              <w:t>: t</w:t>
            </w:r>
            <w:r>
              <w:t>he tabular data structure for Python/Pandas.</w:t>
            </w:r>
          </w:p>
          <w:p w14:paraId="3E3A8947" w14:textId="4173C78C" w:rsidR="00F41BA3" w:rsidRDefault="00F41BA3" w:rsidP="00CA3674">
            <w:pPr>
              <w:pStyle w:val="ParagraphNormalVantara"/>
              <w:numPr>
                <w:ilvl w:val="0"/>
                <w:numId w:val="35"/>
              </w:numPr>
            </w:pPr>
            <w:r w:rsidRPr="00CA3674">
              <w:rPr>
                <w:b/>
                <w:bCs/>
              </w:rPr>
              <w:t>NumPy array</w:t>
            </w:r>
            <w:r w:rsidR="00CA3674">
              <w:t>: t</w:t>
            </w:r>
            <w:r>
              <w:t>he table of values, all the same type, which is indexed by a tuple of positive integers.</w:t>
            </w:r>
          </w:p>
          <w:p w14:paraId="6CA9E71C" w14:textId="222CDED8" w:rsidR="00F41BA3" w:rsidRPr="000B1DEE" w:rsidRDefault="00F41BA3" w:rsidP="00CA3674">
            <w:pPr>
              <w:pStyle w:val="ParagraphNormalVantara"/>
              <w:numPr>
                <w:ilvl w:val="0"/>
                <w:numId w:val="35"/>
              </w:numPr>
            </w:pPr>
            <w:r w:rsidRPr="00CA3674">
              <w:rPr>
                <w:b/>
                <w:bCs/>
              </w:rPr>
              <w:t>Python List of Dictionaries</w:t>
            </w:r>
            <w:r w:rsidR="00CA3674">
              <w:t>: e</w:t>
            </w:r>
            <w:r>
              <w:t>ach row in the PDI stream becomes a Python dictionary. All the dictionaries are put into a Python list.</w:t>
            </w:r>
          </w:p>
        </w:tc>
      </w:tr>
    </w:tbl>
    <w:p w14:paraId="728D59BE" w14:textId="6460CA1F" w:rsidR="00E32AAA" w:rsidRDefault="00E32AAA" w:rsidP="00CA3674">
      <w:pPr>
        <w:pStyle w:val="NumberedListLabGuideVantara"/>
        <w:keepNext/>
        <w:spacing w:before="360"/>
      </w:pPr>
      <w:r>
        <w:t>The Mapping table contains the following field properties</w:t>
      </w:r>
      <w:r w:rsidR="00CA3674">
        <w:t>:</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85"/>
        <w:gridCol w:w="6565"/>
      </w:tblGrid>
      <w:tr w:rsidR="00CA3674" w:rsidRPr="000B1DEE" w14:paraId="20C7D6DF" w14:textId="77777777" w:rsidTr="00CD0A94">
        <w:trPr>
          <w:cantSplit/>
          <w:tblHeader/>
        </w:trPr>
        <w:tc>
          <w:tcPr>
            <w:tcW w:w="2785" w:type="dxa"/>
            <w:shd w:val="clear" w:color="auto" w:fill="CC0000"/>
          </w:tcPr>
          <w:p w14:paraId="1FE347DF" w14:textId="0A05ED05" w:rsidR="00CA3674" w:rsidRPr="000B1DEE" w:rsidRDefault="00CA3674" w:rsidP="00CD0A94">
            <w:pPr>
              <w:pStyle w:val="TableHeaderRowVantara"/>
            </w:pPr>
            <w:r>
              <w:t>Field Property</w:t>
            </w:r>
          </w:p>
        </w:tc>
        <w:tc>
          <w:tcPr>
            <w:tcW w:w="6565" w:type="dxa"/>
            <w:shd w:val="clear" w:color="auto" w:fill="CC0000"/>
          </w:tcPr>
          <w:p w14:paraId="6D48E6B6" w14:textId="77777777" w:rsidR="00CA3674" w:rsidRPr="000B1DEE" w:rsidRDefault="00CA3674" w:rsidP="00CD0A94">
            <w:pPr>
              <w:pStyle w:val="TableHeaderRowVantara"/>
            </w:pPr>
            <w:r>
              <w:t>Description</w:t>
            </w:r>
          </w:p>
        </w:tc>
      </w:tr>
      <w:tr w:rsidR="00CA3674" w:rsidRPr="000B1DEE" w14:paraId="4DF381FC" w14:textId="77777777" w:rsidTr="00CD0A94">
        <w:trPr>
          <w:cantSplit/>
        </w:trPr>
        <w:tc>
          <w:tcPr>
            <w:tcW w:w="2785" w:type="dxa"/>
            <w:vAlign w:val="center"/>
          </w:tcPr>
          <w:p w14:paraId="2D8ADB24" w14:textId="2816DBEC" w:rsidR="00CA3674" w:rsidRPr="00430475" w:rsidRDefault="00CA3674" w:rsidP="00CD0A94">
            <w:pPr>
              <w:pStyle w:val="TableCellNormalVantara"/>
              <w:rPr>
                <w:b/>
                <w:bCs/>
              </w:rPr>
            </w:pPr>
            <w:r>
              <w:rPr>
                <w:b/>
                <w:bCs/>
              </w:rPr>
              <w:t>Data structure field</w:t>
            </w:r>
          </w:p>
        </w:tc>
        <w:tc>
          <w:tcPr>
            <w:tcW w:w="6565" w:type="dxa"/>
            <w:vAlign w:val="center"/>
          </w:tcPr>
          <w:p w14:paraId="4305BB69" w14:textId="209890F9" w:rsidR="00CA3674" w:rsidRPr="000B1DEE" w:rsidRDefault="00CA3674" w:rsidP="00CD0A94">
            <w:pPr>
              <w:pStyle w:val="ParagraphNormalVantara"/>
            </w:pPr>
            <w:r>
              <w:t>The value of the Python data structure field to which you want to map the PDI field.</w:t>
            </w:r>
          </w:p>
        </w:tc>
      </w:tr>
      <w:tr w:rsidR="00CA3674" w:rsidRPr="000B1DEE" w14:paraId="1BF34DEC" w14:textId="77777777" w:rsidTr="00CD0A94">
        <w:trPr>
          <w:cantSplit/>
        </w:trPr>
        <w:tc>
          <w:tcPr>
            <w:tcW w:w="2785" w:type="dxa"/>
            <w:vAlign w:val="center"/>
          </w:tcPr>
          <w:p w14:paraId="2E2B0F2F" w14:textId="05335BAB" w:rsidR="00CA3674" w:rsidRDefault="00CA3674" w:rsidP="00CD0A94">
            <w:pPr>
              <w:pStyle w:val="TableCellNormalVantara"/>
              <w:rPr>
                <w:b/>
                <w:bCs/>
              </w:rPr>
            </w:pPr>
            <w:r>
              <w:rPr>
                <w:b/>
                <w:bCs/>
              </w:rPr>
              <w:t>Data structure type</w:t>
            </w:r>
          </w:p>
        </w:tc>
        <w:tc>
          <w:tcPr>
            <w:tcW w:w="6565" w:type="dxa"/>
            <w:vAlign w:val="center"/>
          </w:tcPr>
          <w:p w14:paraId="44F23BF7" w14:textId="184C248D" w:rsidR="00CA3674" w:rsidRPr="000B1DEE" w:rsidRDefault="00CA3674" w:rsidP="00CD0A94">
            <w:pPr>
              <w:pStyle w:val="ParagraphNormalVantara"/>
            </w:pPr>
            <w:r>
              <w:t xml:space="preserve">The value of the data structure type assigned to the data structure field to which you want to map the PDI field. </w:t>
            </w:r>
          </w:p>
        </w:tc>
      </w:tr>
      <w:tr w:rsidR="00CA3674" w:rsidRPr="000B1DEE" w14:paraId="57763439" w14:textId="77777777" w:rsidTr="00CD0A94">
        <w:trPr>
          <w:cantSplit/>
        </w:trPr>
        <w:tc>
          <w:tcPr>
            <w:tcW w:w="2785" w:type="dxa"/>
            <w:vAlign w:val="center"/>
          </w:tcPr>
          <w:p w14:paraId="1A7E6502" w14:textId="60FA7EE7" w:rsidR="00CA3674" w:rsidRDefault="00CA3674" w:rsidP="00CD0A94">
            <w:pPr>
              <w:pStyle w:val="TableCellNormalVantara"/>
              <w:rPr>
                <w:b/>
                <w:bCs/>
              </w:rPr>
            </w:pPr>
            <w:r>
              <w:rPr>
                <w:b/>
                <w:bCs/>
              </w:rPr>
              <w:t>PDI field</w:t>
            </w:r>
          </w:p>
        </w:tc>
        <w:tc>
          <w:tcPr>
            <w:tcW w:w="6565" w:type="dxa"/>
            <w:vAlign w:val="center"/>
          </w:tcPr>
          <w:p w14:paraId="7DF5BD90" w14:textId="672DDCBE" w:rsidR="00CA3674" w:rsidRPr="000B1DEE" w:rsidRDefault="00CA3674" w:rsidP="00CD0A94">
            <w:pPr>
              <w:pStyle w:val="ParagraphNormalVantara"/>
            </w:pPr>
            <w:r>
              <w:t>The name of the PDI field which contains the vector data stored in the mapped Python variable.</w:t>
            </w:r>
          </w:p>
        </w:tc>
      </w:tr>
      <w:tr w:rsidR="00CA3674" w:rsidRPr="000B1DEE" w14:paraId="152B2DC9" w14:textId="77777777" w:rsidTr="00CD0A94">
        <w:trPr>
          <w:cantSplit/>
        </w:trPr>
        <w:tc>
          <w:tcPr>
            <w:tcW w:w="2785" w:type="dxa"/>
            <w:vAlign w:val="center"/>
          </w:tcPr>
          <w:p w14:paraId="4C904306" w14:textId="1475F71C" w:rsidR="00CA3674" w:rsidRDefault="00CA3674" w:rsidP="00CD0A94">
            <w:pPr>
              <w:pStyle w:val="TableCellNormalVantara"/>
              <w:rPr>
                <w:b/>
                <w:bCs/>
              </w:rPr>
            </w:pPr>
            <w:r>
              <w:rPr>
                <w:b/>
                <w:bCs/>
              </w:rPr>
              <w:t>PDI data type</w:t>
            </w:r>
          </w:p>
        </w:tc>
        <w:tc>
          <w:tcPr>
            <w:tcW w:w="6565" w:type="dxa"/>
            <w:vAlign w:val="center"/>
          </w:tcPr>
          <w:p w14:paraId="55681645" w14:textId="1E5628A1" w:rsidR="00CA3674" w:rsidRPr="000B1DEE" w:rsidRDefault="00CA3674" w:rsidP="00CD0A94">
            <w:pPr>
              <w:pStyle w:val="ParagraphNormalVantara"/>
            </w:pPr>
            <w:r>
              <w:t>The value of the data type assigned to the PDI field, such as a date, a number, or a timestamp.</w:t>
            </w:r>
          </w:p>
        </w:tc>
      </w:tr>
    </w:tbl>
    <w:p w14:paraId="36F0ED49" w14:textId="42FAD5E2" w:rsidR="00E32AAA" w:rsidRDefault="00E32AAA" w:rsidP="00CA3674">
      <w:pPr>
        <w:pStyle w:val="NumberedListLabGuideVantara"/>
        <w:spacing w:before="360"/>
      </w:pPr>
      <w:r>
        <w:t xml:space="preserve">Select the </w:t>
      </w:r>
      <w:r w:rsidRPr="00CA3674">
        <w:rPr>
          <w:b/>
          <w:bCs/>
        </w:rPr>
        <w:t>Get fields</w:t>
      </w:r>
      <w:r>
        <w:t xml:space="preserve"> button to populate the table with fields from the input step(s) in your transformation. If necessary, you can modify your selections.</w:t>
      </w:r>
    </w:p>
    <w:p w14:paraId="4CFB5354" w14:textId="48889B9B" w:rsidR="00E32AAA" w:rsidRDefault="00CA3674" w:rsidP="00CA3674">
      <w:pPr>
        <w:pStyle w:val="InfotiporCautionVantara"/>
        <w:spacing w:before="360" w:after="360"/>
      </w:pPr>
      <w:r w:rsidRPr="004D4887">
        <w:drawing>
          <wp:anchor distT="0" distB="0" distL="114300" distR="114300" simplePos="0" relativeHeight="251687936" behindDoc="1" locked="0" layoutInCell="1" allowOverlap="1" wp14:anchorId="1B27E2E7" wp14:editId="64387DAD">
            <wp:simplePos x="0" y="0"/>
            <wp:positionH relativeFrom="column">
              <wp:posOffset>0</wp:posOffset>
            </wp:positionH>
            <wp:positionV relativeFrom="paragraph">
              <wp:posOffset>9525</wp:posOffset>
            </wp:positionV>
            <wp:extent cx="457200" cy="457200"/>
            <wp:effectExtent l="0" t="0" r="0" b="0"/>
            <wp:wrapTight wrapText="bothSides">
              <wp:wrapPolygon edited="0">
                <wp:start x="0" y="0"/>
                <wp:lineTo x="0" y="20700"/>
                <wp:lineTo x="20700" y="20700"/>
                <wp:lineTo x="2070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For f</w:t>
      </w:r>
      <w:r w:rsidR="00E32AAA">
        <w:t>urther details</w:t>
      </w:r>
      <w:r>
        <w:t xml:space="preserve">, see </w:t>
      </w:r>
      <w:hyperlink r:id="rId51" w:history="1">
        <w:r w:rsidRPr="00CA3674">
          <w:rPr>
            <w:rStyle w:val="Hyperlink"/>
          </w:rPr>
          <w:t>Python Executor</w:t>
        </w:r>
      </w:hyperlink>
      <w:r>
        <w:t>.</w:t>
      </w:r>
    </w:p>
    <w:p w14:paraId="2800084A" w14:textId="4791E8B5" w:rsidR="00E32AAA" w:rsidRDefault="00CA3674" w:rsidP="00CA3674">
      <w:pPr>
        <w:pStyle w:val="ParagraphNormalVantara"/>
        <w:jc w:val="center"/>
      </w:pPr>
      <w:r>
        <w:rPr>
          <w:noProof/>
        </w:rPr>
        <w:lastRenderedPageBreak/>
        <w:drawing>
          <wp:inline distT="0" distB="0" distL="0" distR="0" wp14:anchorId="43994484" wp14:editId="69E650D8">
            <wp:extent cx="5731510" cy="51403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40325"/>
                    </a:xfrm>
                    <a:prstGeom prst="rect">
                      <a:avLst/>
                    </a:prstGeom>
                  </pic:spPr>
                </pic:pic>
              </a:graphicData>
            </a:graphic>
          </wp:inline>
        </w:drawing>
      </w:r>
    </w:p>
    <w:p w14:paraId="244ABAFA" w14:textId="3FB93BEA" w:rsidR="00E32AAA" w:rsidRDefault="00E32AAA" w:rsidP="00CA3674">
      <w:pPr>
        <w:pStyle w:val="BulletedListLabGuideVantara"/>
      </w:pPr>
      <w:r>
        <w:t xml:space="preserve">The </w:t>
      </w:r>
      <w:proofErr w:type="spellStart"/>
      <w:r w:rsidRPr="00CA3674">
        <w:rPr>
          <w:rFonts w:ascii="Courier New" w:hAnsi="Courier New" w:cs="Courier New"/>
        </w:rPr>
        <w:t>cust</w:t>
      </w:r>
      <w:proofErr w:type="spellEnd"/>
      <w:r>
        <w:t xml:space="preserve"> variable defines the </w:t>
      </w:r>
      <w:proofErr w:type="spellStart"/>
      <w:r>
        <w:t>dataframe</w:t>
      </w:r>
      <w:proofErr w:type="spellEnd"/>
      <w:r>
        <w:t xml:space="preserve"> in the </w:t>
      </w:r>
      <w:r w:rsidR="00CA3674">
        <w:t>P</w:t>
      </w:r>
      <w:r>
        <w:t xml:space="preserve">ython script using </w:t>
      </w:r>
      <w:proofErr w:type="spellStart"/>
      <w:r w:rsidRPr="00CA3674">
        <w:rPr>
          <w:rFonts w:ascii="Courier New" w:hAnsi="Courier New" w:cs="Courier New"/>
        </w:rPr>
        <w:t>iloc</w:t>
      </w:r>
      <w:proofErr w:type="spellEnd"/>
      <w:r>
        <w:t xml:space="preserve">: </w:t>
      </w:r>
    </w:p>
    <w:p w14:paraId="61F3D638" w14:textId="77777777" w:rsidR="00E32AAA" w:rsidRDefault="00E32AAA" w:rsidP="00CA3674">
      <w:pPr>
        <w:pStyle w:val="CodeBlockVantara"/>
      </w:pPr>
      <w:r>
        <w:t xml:space="preserve">x = </w:t>
      </w:r>
      <w:proofErr w:type="spellStart"/>
      <w:proofErr w:type="gramStart"/>
      <w:r>
        <w:t>dataset.iloc</w:t>
      </w:r>
      <w:proofErr w:type="spellEnd"/>
      <w:proofErr w:type="gramEnd"/>
      <w:r>
        <w:t>[:,1:-1].values</w:t>
      </w:r>
    </w:p>
    <w:p w14:paraId="626E1488" w14:textId="290121ED" w:rsidR="00E32AAA" w:rsidRDefault="00E32AAA" w:rsidP="00CA3674">
      <w:pPr>
        <w:pStyle w:val="BulletedListLabGuideVantara"/>
      </w:pPr>
      <w:r>
        <w:t xml:space="preserve">The </w:t>
      </w:r>
      <w:proofErr w:type="spellStart"/>
      <w:r>
        <w:t>dataframe</w:t>
      </w:r>
      <w:proofErr w:type="spellEnd"/>
      <w:r>
        <w:t xml:space="preserve"> is pulled from the PDI step</w:t>
      </w:r>
      <w:r w:rsidR="00CA3674">
        <w:t xml:space="preserve"> </w:t>
      </w:r>
      <w:proofErr w:type="spellStart"/>
      <w:r w:rsidRPr="00CA3674">
        <w:rPr>
          <w:b/>
          <w:bCs/>
        </w:rPr>
        <w:t>sv-changes_to_numbers</w:t>
      </w:r>
      <w:proofErr w:type="spellEnd"/>
      <w:r w:rsidR="00CA3674">
        <w:t>.</w:t>
      </w:r>
    </w:p>
    <w:p w14:paraId="62D3AF3D" w14:textId="68F16112" w:rsidR="00E32AAA" w:rsidRDefault="00E32AAA" w:rsidP="00E32AAA">
      <w:pPr>
        <w:pStyle w:val="ParagraphNormalVantara"/>
      </w:pPr>
      <w:r>
        <w:t>From this list, for the purposes of predictive modeling, we can drop the customer name, ID fields, email addresses, phone numbers and physical addresses. These fields are unlikely to be useful for learning purposes and, in fact, can be detrimental due to the large number of distinct values they contain.</w:t>
      </w:r>
    </w:p>
    <w:p w14:paraId="79A952B1" w14:textId="60E879F7" w:rsidR="00E32AAA" w:rsidRDefault="00E32AAA" w:rsidP="00CA3674">
      <w:pPr>
        <w:pStyle w:val="NumberedListLabGuideVantara"/>
      </w:pPr>
      <w:r>
        <w:t>Click on</w:t>
      </w:r>
      <w:r w:rsidR="00E619A4">
        <w:t xml:space="preserve"> the</w:t>
      </w:r>
      <w:r>
        <w:t xml:space="preserve"> </w:t>
      </w:r>
      <w:r w:rsidRPr="00E619A4">
        <w:rPr>
          <w:b/>
          <w:bCs/>
        </w:rPr>
        <w:t>Output</w:t>
      </w:r>
      <w:r>
        <w:t xml:space="preserve"> tab</w:t>
      </w:r>
      <w:r w:rsidR="00E619A4">
        <w:t>.</w:t>
      </w:r>
    </w:p>
    <w:p w14:paraId="6FD63D3E" w14:textId="4BB31DB5" w:rsidR="00E32AAA" w:rsidRDefault="00E32AAA" w:rsidP="00CA3674">
      <w:pPr>
        <w:pStyle w:val="NumberedListLabGuideVantara"/>
      </w:pPr>
      <w:r>
        <w:t>The output</w:t>
      </w:r>
      <w:r w:rsidR="00CA3674">
        <w:t xml:space="preserve"> of</w:t>
      </w:r>
      <w:r>
        <w:t xml:space="preserve"> </w:t>
      </w:r>
      <w:proofErr w:type="spellStart"/>
      <w:r w:rsidRPr="00CA3674">
        <w:rPr>
          <w:rFonts w:ascii="Courier New" w:hAnsi="Courier New" w:cs="Courier New"/>
        </w:rPr>
        <w:t>model.df</w:t>
      </w:r>
      <w:proofErr w:type="spellEnd"/>
      <w:r>
        <w:t xml:space="preserve"> </w:t>
      </w:r>
      <w:proofErr w:type="spellStart"/>
      <w:r>
        <w:t>dataframe</w:t>
      </w:r>
      <w:proofErr w:type="spellEnd"/>
      <w:r>
        <w:t xml:space="preserve">, from the script: </w:t>
      </w:r>
    </w:p>
    <w:p w14:paraId="08F877ED" w14:textId="77777777" w:rsidR="00E32AAA" w:rsidRDefault="00E32AAA" w:rsidP="00CA3674">
      <w:pPr>
        <w:pStyle w:val="CodeBlockVantara"/>
      </w:pPr>
      <w:r>
        <w:t>model_df=</w:t>
      </w:r>
      <w:proofErr w:type="gramStart"/>
      <w:r>
        <w:t>pd.DataFrame</w:t>
      </w:r>
      <w:proofErr w:type="gramEnd"/>
      <w:r>
        <w:t>(model_list,columns=['pipe','generation','mutation','crossover','predecessor','operator','cv'])</w:t>
      </w:r>
    </w:p>
    <w:p w14:paraId="3F1D7113" w14:textId="54846410" w:rsidR="00E32AAA" w:rsidRDefault="00CA3674" w:rsidP="00CA3674">
      <w:pPr>
        <w:pStyle w:val="NumberedListLabGuideVantara"/>
        <w:numPr>
          <w:ilvl w:val="0"/>
          <w:numId w:val="0"/>
        </w:numPr>
        <w:ind w:left="720"/>
      </w:pPr>
      <w:r>
        <w:t>is</w:t>
      </w:r>
      <w:r w:rsidR="00E32AAA">
        <w:t xml:space="preserve"> converted back to PDI fields</w:t>
      </w:r>
      <w:r>
        <w:t>.</w:t>
      </w:r>
    </w:p>
    <w:p w14:paraId="239BFD50" w14:textId="77777777" w:rsidR="00AC200B" w:rsidRDefault="00E32AAA" w:rsidP="00CA3674">
      <w:pPr>
        <w:pStyle w:val="NumberedListLabGuideVantara"/>
      </w:pPr>
      <w:r>
        <w:lastRenderedPageBreak/>
        <w:t xml:space="preserve">Examine the Logging. </w:t>
      </w:r>
    </w:p>
    <w:p w14:paraId="6787C5A9" w14:textId="179F58FC" w:rsidR="00E32AAA" w:rsidRDefault="00E32AAA" w:rsidP="00CA3674">
      <w:pPr>
        <w:pStyle w:val="NumberedListLabGuideVantara"/>
      </w:pPr>
      <w:r>
        <w:t xml:space="preserve">Sort by </w:t>
      </w:r>
      <w:proofErr w:type="spellStart"/>
      <w:r w:rsidRPr="00CA3674">
        <w:rPr>
          <w:b/>
          <w:bCs/>
        </w:rPr>
        <w:t>Cross</w:t>
      </w:r>
      <w:r w:rsidR="00AC200B">
        <w:rPr>
          <w:b/>
          <w:bCs/>
        </w:rPr>
        <w:t>_V</w:t>
      </w:r>
      <w:r w:rsidRPr="00CA3674">
        <w:rPr>
          <w:b/>
          <w:bCs/>
        </w:rPr>
        <w:t>alidation</w:t>
      </w:r>
      <w:r w:rsidR="00AC200B">
        <w:rPr>
          <w:b/>
          <w:bCs/>
        </w:rPr>
        <w:t>_Performance</w:t>
      </w:r>
      <w:proofErr w:type="spellEnd"/>
      <w:r w:rsidR="00CA3674">
        <w:t>:</w:t>
      </w:r>
    </w:p>
    <w:p w14:paraId="24760C6B" w14:textId="4C3554FE" w:rsidR="00E32AAA" w:rsidRDefault="00CA3674" w:rsidP="00CA3674">
      <w:pPr>
        <w:pStyle w:val="ParagraphNormalVantara"/>
        <w:jc w:val="center"/>
      </w:pPr>
      <w:r>
        <w:rPr>
          <w:noProof/>
        </w:rPr>
        <w:drawing>
          <wp:inline distT="0" distB="0" distL="0" distR="0" wp14:anchorId="350A7695" wp14:editId="6D73F197">
            <wp:extent cx="5731510" cy="16624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62430"/>
                    </a:xfrm>
                    <a:prstGeom prst="rect">
                      <a:avLst/>
                    </a:prstGeom>
                  </pic:spPr>
                </pic:pic>
              </a:graphicData>
            </a:graphic>
          </wp:inline>
        </w:drawing>
      </w:r>
    </w:p>
    <w:p w14:paraId="5FC72A54" w14:textId="75291830" w:rsidR="00E32AAA" w:rsidRDefault="00E556D6" w:rsidP="00E556D6">
      <w:pPr>
        <w:pStyle w:val="ParagraphNormalVantara"/>
        <w:jc w:val="center"/>
      </w:pPr>
      <w:r>
        <w:rPr>
          <w:noProof/>
        </w:rPr>
        <w:drawing>
          <wp:inline distT="0" distB="0" distL="0" distR="0" wp14:anchorId="2B36436A" wp14:editId="5BC514C5">
            <wp:extent cx="5731510" cy="6438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43890"/>
                    </a:xfrm>
                    <a:prstGeom prst="rect">
                      <a:avLst/>
                    </a:prstGeom>
                  </pic:spPr>
                </pic:pic>
              </a:graphicData>
            </a:graphic>
          </wp:inline>
        </w:drawing>
      </w:r>
    </w:p>
    <w:p w14:paraId="76AFC0F6" w14:textId="0E49E408" w:rsidR="00E32AAA" w:rsidRDefault="00E32AAA" w:rsidP="00E32AAA">
      <w:pPr>
        <w:pStyle w:val="ParagraphNormalVantara"/>
      </w:pPr>
      <w:r>
        <w:t>The output from the TPOT is tidied up before writing the results to a model catalogue file.</w:t>
      </w:r>
    </w:p>
    <w:p w14:paraId="4F8AA583" w14:textId="2FD2DE38" w:rsidR="00E32AAA" w:rsidRDefault="00E32AAA" w:rsidP="00E556D6">
      <w:pPr>
        <w:pStyle w:val="BulletedListLabGuideVantara"/>
      </w:pPr>
      <w:r>
        <w:t xml:space="preserve">Filter </w:t>
      </w:r>
      <w:r w:rsidR="00E556D6">
        <w:t>–</w:t>
      </w:r>
      <w:r>
        <w:t xml:space="preserve"> removes invalid results</w:t>
      </w:r>
    </w:p>
    <w:p w14:paraId="14FC6E15" w14:textId="3D80DC09" w:rsidR="00E32AAA" w:rsidRDefault="00E32AAA" w:rsidP="00E556D6">
      <w:pPr>
        <w:pStyle w:val="BulletedListLabGuideVantara"/>
      </w:pPr>
      <w:r>
        <w:t xml:space="preserve">Select values </w:t>
      </w:r>
      <w:r w:rsidR="00E556D6">
        <w:t>–</w:t>
      </w:r>
      <w:r>
        <w:t xml:space="preserve"> orders </w:t>
      </w:r>
      <w:r w:rsidR="00E556D6">
        <w:t>and</w:t>
      </w:r>
      <w:r>
        <w:t xml:space="preserve"> renames some of the output fields</w:t>
      </w:r>
    </w:p>
    <w:p w14:paraId="3317C6CA" w14:textId="138609D5" w:rsidR="00E32AAA" w:rsidRDefault="00E32AAA" w:rsidP="00E556D6">
      <w:pPr>
        <w:pStyle w:val="BulletedListLabGuideVantara"/>
      </w:pPr>
      <w:r>
        <w:t xml:space="preserve">String Operations </w:t>
      </w:r>
      <w:r w:rsidR="00E556D6">
        <w:t>–</w:t>
      </w:r>
      <w:r>
        <w:t xml:space="preserve"> trims</w:t>
      </w:r>
      <w:r w:rsidR="00E556D6">
        <w:t xml:space="preserve"> </w:t>
      </w:r>
      <w:r>
        <w:t>data stream field</w:t>
      </w:r>
    </w:p>
    <w:p w14:paraId="3231FED6" w14:textId="1833EB93" w:rsidR="00E32AAA" w:rsidRDefault="00E32AAA" w:rsidP="00E556D6">
      <w:pPr>
        <w:pStyle w:val="BulletedListLabGuideVantara"/>
      </w:pPr>
      <w:r>
        <w:t xml:space="preserve">Text file output </w:t>
      </w:r>
      <w:r w:rsidR="00E556D6">
        <w:t>–</w:t>
      </w:r>
      <w:r>
        <w:t xml:space="preserve"> output results to </w:t>
      </w:r>
      <w:r w:rsidR="00E556D6">
        <w:t xml:space="preserve">the </w:t>
      </w:r>
      <w:r>
        <w:t xml:space="preserve">text file </w:t>
      </w:r>
      <w:r w:rsidRPr="00E556D6">
        <w:rPr>
          <w:rFonts w:ascii="Courier New" w:hAnsi="Courier New" w:cs="Courier New"/>
        </w:rPr>
        <w:t>model_catalogue.txt</w:t>
      </w:r>
    </w:p>
    <w:p w14:paraId="430A2E36" w14:textId="1AE12CEA" w:rsidR="00E32AAA" w:rsidRDefault="00E32AAA" w:rsidP="00E556D6">
      <w:pPr>
        <w:pStyle w:val="BulletedListLabGuideVantara"/>
      </w:pPr>
      <w:r>
        <w:t xml:space="preserve">Microsoft Excel Writer </w:t>
      </w:r>
      <w:r w:rsidR="00E556D6">
        <w:t>–</w:t>
      </w:r>
      <w:r>
        <w:t xml:space="preserve"> output</w:t>
      </w:r>
      <w:r w:rsidR="00E556D6">
        <w:t xml:space="preserve"> </w:t>
      </w:r>
      <w:r>
        <w:t>results to</w:t>
      </w:r>
      <w:r w:rsidR="00E556D6">
        <w:t xml:space="preserve"> the</w:t>
      </w:r>
      <w:r>
        <w:t xml:space="preserve"> Excel workbook </w:t>
      </w:r>
      <w:r w:rsidRPr="00E556D6">
        <w:rPr>
          <w:rFonts w:ascii="Courier New" w:hAnsi="Courier New" w:cs="Courier New"/>
        </w:rPr>
        <w:t>model_catalogue.xlsx</w:t>
      </w:r>
    </w:p>
    <w:p w14:paraId="769B8EFC" w14:textId="48C93DF3" w:rsidR="003F17BC" w:rsidRDefault="003F17BC" w:rsidP="00A00815">
      <w:pPr>
        <w:pStyle w:val="Heading4Vantara"/>
      </w:pPr>
    </w:p>
    <w:p w14:paraId="6B5A7C66" w14:textId="09634F31" w:rsidR="003F17BC" w:rsidRDefault="003F17BC" w:rsidP="003F17BC">
      <w:pPr>
        <w:pStyle w:val="ParagraphNormalVantara"/>
      </w:pPr>
    </w:p>
    <w:p w14:paraId="41E1C146" w14:textId="0CC0764C" w:rsidR="003F17BC" w:rsidRDefault="003F17BC" w:rsidP="003F17BC">
      <w:pPr>
        <w:pStyle w:val="ParagraphNormalVantara"/>
      </w:pPr>
    </w:p>
    <w:p w14:paraId="4E86E93F" w14:textId="28AEF319" w:rsidR="003F17BC" w:rsidRDefault="003F17BC" w:rsidP="003F17BC">
      <w:pPr>
        <w:pStyle w:val="ParagraphNormalVantara"/>
      </w:pPr>
    </w:p>
    <w:p w14:paraId="5AB0DE6C" w14:textId="4E51B4FE" w:rsidR="003F17BC" w:rsidRDefault="003F17BC" w:rsidP="003F17BC">
      <w:pPr>
        <w:pStyle w:val="ParagraphNormalVantara"/>
      </w:pPr>
    </w:p>
    <w:p w14:paraId="2F99535C" w14:textId="281FB728" w:rsidR="003F17BC" w:rsidRDefault="003F17BC" w:rsidP="003F17BC">
      <w:pPr>
        <w:pStyle w:val="ParagraphNormalVantara"/>
      </w:pPr>
    </w:p>
    <w:p w14:paraId="63C23EFD" w14:textId="2DF7585D" w:rsidR="003F17BC" w:rsidRDefault="003F17BC" w:rsidP="003F17BC">
      <w:pPr>
        <w:pStyle w:val="ParagraphNormalVantara"/>
      </w:pPr>
    </w:p>
    <w:p w14:paraId="0505A335" w14:textId="4452DD4E" w:rsidR="003F17BC" w:rsidRDefault="003F17BC" w:rsidP="003F17BC">
      <w:pPr>
        <w:pStyle w:val="ParagraphNormalVantara"/>
      </w:pPr>
    </w:p>
    <w:p w14:paraId="3A00C3E4" w14:textId="4A67D167" w:rsidR="003F17BC" w:rsidRDefault="003F17BC" w:rsidP="003F17BC">
      <w:pPr>
        <w:pStyle w:val="ParagraphNormalVantara"/>
      </w:pPr>
    </w:p>
    <w:p w14:paraId="0BD93284" w14:textId="26739A1E" w:rsidR="003F17BC" w:rsidRDefault="003F17BC" w:rsidP="003F17BC">
      <w:pPr>
        <w:pStyle w:val="ParagraphNormalVantara"/>
      </w:pPr>
    </w:p>
    <w:p w14:paraId="3BEC3229" w14:textId="77777777" w:rsidR="003F17BC" w:rsidRPr="003F17BC" w:rsidRDefault="003F17BC" w:rsidP="003F17BC">
      <w:pPr>
        <w:pStyle w:val="ParagraphNormalVantara"/>
      </w:pPr>
    </w:p>
    <w:p w14:paraId="0D4E4B00" w14:textId="5D6E96C9" w:rsidR="00E32AAA" w:rsidRDefault="00E32AAA" w:rsidP="00A00815">
      <w:pPr>
        <w:pStyle w:val="Heading4Vantara"/>
      </w:pPr>
      <w:r>
        <w:lastRenderedPageBreak/>
        <w:t>What does this mean?</w:t>
      </w:r>
    </w:p>
    <w:p w14:paraId="0F9FF208" w14:textId="0A163D30" w:rsidR="00E32AAA" w:rsidRDefault="00E32AAA" w:rsidP="00E32AAA">
      <w:pPr>
        <w:pStyle w:val="ParagraphNormalVantara"/>
      </w:pPr>
      <w:r>
        <w:t xml:space="preserve">For the First Generation, the best algorithm pipeline run is </w:t>
      </w:r>
      <w:proofErr w:type="spellStart"/>
      <w:r>
        <w:t>DecisionTree</w:t>
      </w:r>
      <w:proofErr w:type="spellEnd"/>
      <w:r>
        <w:t xml:space="preserve"> with a scoring of 0.844 and accuracy of 0.84746 (figure used to judge the quality of the pipeline)</w:t>
      </w:r>
      <w:r w:rsidR="00A00815">
        <w:t>.</w:t>
      </w:r>
    </w:p>
    <w:p w14:paraId="188066C5" w14:textId="0B978E2E" w:rsidR="00E32AAA" w:rsidRDefault="00E32AAA" w:rsidP="00E32AAA">
      <w:pPr>
        <w:pStyle w:val="NumberedListLabGuideVantara"/>
      </w:pPr>
      <w:r>
        <w:t>Open the Excel file</w:t>
      </w:r>
      <w:r w:rsidR="00A00815">
        <w:t xml:space="preserve"> </w:t>
      </w:r>
      <w:r w:rsidRPr="00A00815">
        <w:rPr>
          <w:rFonts w:ascii="Courier New" w:hAnsi="Courier New" w:cs="Courier New"/>
        </w:rPr>
        <w:t>C:\Machine--Learning\01_Credit_Card\Lab_01_AutoML\output\model_catalogue.xlsx</w:t>
      </w:r>
    </w:p>
    <w:p w14:paraId="61077682" w14:textId="6F4D30C0" w:rsidR="00E32AAA" w:rsidRDefault="00A00815" w:rsidP="00A00815">
      <w:pPr>
        <w:pStyle w:val="ParagraphNormalVantara"/>
        <w:jc w:val="center"/>
      </w:pPr>
      <w:r>
        <w:rPr>
          <w:noProof/>
        </w:rPr>
        <w:drawing>
          <wp:inline distT="0" distB="0" distL="0" distR="0" wp14:anchorId="227D292E" wp14:editId="36A1831C">
            <wp:extent cx="5731510" cy="18389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38960"/>
                    </a:xfrm>
                    <a:prstGeom prst="rect">
                      <a:avLst/>
                    </a:prstGeom>
                  </pic:spPr>
                </pic:pic>
              </a:graphicData>
            </a:graphic>
          </wp:inline>
        </w:drawing>
      </w:r>
    </w:p>
    <w:p w14:paraId="7F541821" w14:textId="77777777" w:rsidR="003F17BC" w:rsidRDefault="003F17BC" w:rsidP="00A00815">
      <w:pPr>
        <w:pStyle w:val="ParagraphNormalVantara"/>
        <w:jc w:val="center"/>
      </w:pPr>
    </w:p>
    <w:p w14:paraId="765A553B" w14:textId="743B165A" w:rsidR="00E32AAA" w:rsidRDefault="00E32AAA" w:rsidP="00A00815">
      <w:pPr>
        <w:pStyle w:val="Heading4Vantara"/>
      </w:pPr>
      <w:r>
        <w:t>Conclusion</w:t>
      </w:r>
    </w:p>
    <w:p w14:paraId="0284A9E1" w14:textId="404901EA" w:rsidR="00E32AAA" w:rsidRDefault="00E32AAA" w:rsidP="00E32AAA">
      <w:pPr>
        <w:pStyle w:val="ParagraphNormalVantara"/>
      </w:pPr>
      <w:r>
        <w:t>The best pipeline to use (with 85% accuracy) for this dataset is based on Decision Trees with a min</w:t>
      </w:r>
      <w:r w:rsidR="00A00815">
        <w:t>imum</w:t>
      </w:r>
      <w:r>
        <w:t xml:space="preserve"> of </w:t>
      </w:r>
      <w:r w:rsidR="00A00815">
        <w:t>eight</w:t>
      </w:r>
      <w:r>
        <w:t xml:space="preserve"> trees.  </w:t>
      </w:r>
    </w:p>
    <w:p w14:paraId="3675D084" w14:textId="710FB1D2" w:rsidR="00E32AAA" w:rsidRDefault="00A00815" w:rsidP="00E32AAA">
      <w:pPr>
        <w:pStyle w:val="ParagraphNormalVantara"/>
      </w:pPr>
      <w:r>
        <w:t>It m</w:t>
      </w:r>
      <w:r w:rsidR="00E32AAA">
        <w:t xml:space="preserve">ay also be worth looking at </w:t>
      </w:r>
      <w:proofErr w:type="spellStart"/>
      <w:r w:rsidR="00E32AAA">
        <w:t>KNeighbors</w:t>
      </w:r>
      <w:proofErr w:type="spellEnd"/>
      <w:r w:rsidR="00E32AAA">
        <w:t xml:space="preserve"> Classifier</w:t>
      </w:r>
      <w:r>
        <w:t>.</w:t>
      </w:r>
    </w:p>
    <w:p w14:paraId="60CD1F23" w14:textId="77777777" w:rsidR="00E32AAA" w:rsidRDefault="00E32AAA" w:rsidP="00E32AAA">
      <w:pPr>
        <w:pStyle w:val="ParagraphNormalVantara"/>
      </w:pPr>
      <w:r>
        <w:t>The object of using TPOT is to point you in the right direction for selecting the appropriate algorithm.</w:t>
      </w:r>
    </w:p>
    <w:p w14:paraId="209DC683" w14:textId="6E10F628" w:rsidR="00A00815" w:rsidRDefault="00A00815" w:rsidP="00A00815">
      <w:pPr>
        <w:pStyle w:val="InfotiporCautionVantara"/>
        <w:spacing w:before="360" w:after="360"/>
      </w:pPr>
      <w:r w:rsidRPr="004D4887">
        <w:drawing>
          <wp:anchor distT="0" distB="0" distL="114300" distR="114300" simplePos="0" relativeHeight="251689984" behindDoc="1" locked="0" layoutInCell="1" allowOverlap="1" wp14:anchorId="66F00B9D" wp14:editId="21FA7BF9">
            <wp:simplePos x="0" y="0"/>
            <wp:positionH relativeFrom="column">
              <wp:posOffset>0</wp:posOffset>
            </wp:positionH>
            <wp:positionV relativeFrom="paragraph">
              <wp:posOffset>9525</wp:posOffset>
            </wp:positionV>
            <wp:extent cx="457200" cy="457200"/>
            <wp:effectExtent l="0" t="0" r="0" b="0"/>
            <wp:wrapTight wrapText="bothSides">
              <wp:wrapPolygon edited="0">
                <wp:start x="0" y="0"/>
                <wp:lineTo x="0" y="20700"/>
                <wp:lineTo x="20700" y="20700"/>
                <wp:lineTo x="2070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E32AAA">
        <w:t>The results will be different each time you run the TPOTClassifier.</w:t>
      </w:r>
    </w:p>
    <w:p w14:paraId="1BC04A87" w14:textId="77777777" w:rsidR="00A00815" w:rsidRDefault="00A00815">
      <w:pPr>
        <w:widowControl/>
        <w:spacing w:before="0" w:after="160"/>
        <w:jc w:val="left"/>
        <w:rPr>
          <w:i/>
          <w:noProof/>
        </w:rPr>
      </w:pPr>
      <w:r>
        <w:br w:type="page"/>
      </w:r>
    </w:p>
    <w:p w14:paraId="16495485" w14:textId="78833983" w:rsidR="00E32AAA" w:rsidRDefault="00E32AAA" w:rsidP="00A00815">
      <w:pPr>
        <w:pStyle w:val="Heading1Vantara"/>
      </w:pPr>
      <w:bookmarkStart w:id="21" w:name="_Toc46312308"/>
      <w:r>
        <w:lastRenderedPageBreak/>
        <w:t xml:space="preserve">Lab 2: Credit Card Fraud </w:t>
      </w:r>
      <w:r w:rsidR="00A00815">
        <w:t>–</w:t>
      </w:r>
      <w:r>
        <w:t xml:space="preserve"> </w:t>
      </w:r>
      <w:proofErr w:type="spellStart"/>
      <w:r>
        <w:t>randomForest</w:t>
      </w:r>
      <w:bookmarkEnd w:id="21"/>
      <w:proofErr w:type="spellEnd"/>
      <w:r w:rsidR="00A00815">
        <w:t xml:space="preserve"> </w:t>
      </w:r>
    </w:p>
    <w:p w14:paraId="163C2AE4" w14:textId="5D425CC9" w:rsidR="00E32AAA" w:rsidRDefault="00E32AAA" w:rsidP="00A00815">
      <w:pPr>
        <w:pStyle w:val="ExampleorUseCaseVantara"/>
      </w:pPr>
      <w:r>
        <w:t>The results from TPOT point to using a Decision Tree algorithm.</w:t>
      </w:r>
    </w:p>
    <w:p w14:paraId="37778863" w14:textId="77777777" w:rsidR="00A00815" w:rsidRDefault="00E32AAA" w:rsidP="00A00815">
      <w:pPr>
        <w:pStyle w:val="Heading2Vantara"/>
      </w:pPr>
      <w:bookmarkStart w:id="22" w:name="_Toc46312309"/>
      <w:r>
        <w:t>Objectives</w:t>
      </w:r>
      <w:bookmarkEnd w:id="22"/>
    </w:p>
    <w:p w14:paraId="1D4625A0" w14:textId="1B1322D3" w:rsidR="00E32AAA" w:rsidRDefault="00E32AAA" w:rsidP="00A00815">
      <w:pPr>
        <w:pStyle w:val="ParagraphNormalVantara"/>
      </w:pPr>
      <w:r>
        <w:t>In this guided demonstration, you will:</w:t>
      </w:r>
    </w:p>
    <w:p w14:paraId="271E38D4" w14:textId="482BC155" w:rsidR="00E32AAA" w:rsidRDefault="00E32AAA" w:rsidP="00A00815">
      <w:pPr>
        <w:pStyle w:val="BulletedListLabGuideVantara"/>
      </w:pPr>
      <w:r>
        <w:t xml:space="preserve">Train a </w:t>
      </w:r>
      <w:proofErr w:type="spellStart"/>
      <w:r w:rsidRPr="00A00815">
        <w:rPr>
          <w:rFonts w:ascii="Courier New" w:hAnsi="Courier New" w:cs="Courier New"/>
        </w:rPr>
        <w:t>randomForest</w:t>
      </w:r>
      <w:proofErr w:type="spellEnd"/>
      <w:r>
        <w:t xml:space="preserve"> model in R</w:t>
      </w:r>
      <w:r w:rsidR="00A00815">
        <w:t>.</w:t>
      </w:r>
    </w:p>
    <w:p w14:paraId="4D76DE5A" w14:textId="6E1109A0" w:rsidR="00E32AAA" w:rsidRDefault="00E32AAA" w:rsidP="00A00815">
      <w:pPr>
        <w:pStyle w:val="BulletedListLabGuideVantara"/>
      </w:pPr>
      <w:r>
        <w:t>Deploy your model</w:t>
      </w:r>
      <w:r w:rsidR="00A00815">
        <w:t>.</w:t>
      </w:r>
    </w:p>
    <w:p w14:paraId="643D0B85" w14:textId="1B2FE996" w:rsidR="00E32AAA" w:rsidRDefault="00E32AAA" w:rsidP="00A00815">
      <w:pPr>
        <w:pStyle w:val="BulletedListLabGuideVantara"/>
      </w:pPr>
      <w:r>
        <w:t xml:space="preserve">Predict </w:t>
      </w:r>
      <w:r w:rsidR="00A00815">
        <w:t>f</w:t>
      </w:r>
      <w:r>
        <w:t xml:space="preserve">raudulent </w:t>
      </w:r>
      <w:r w:rsidR="00A00815">
        <w:t>c</w:t>
      </w:r>
      <w:r>
        <w:t xml:space="preserve">redit </w:t>
      </w:r>
      <w:r w:rsidR="00A00815">
        <w:t>c</w:t>
      </w:r>
      <w:r>
        <w:t xml:space="preserve">ard </w:t>
      </w:r>
      <w:r w:rsidR="00A00815">
        <w:t>t</w:t>
      </w:r>
      <w:r>
        <w:t>ransactions</w:t>
      </w:r>
      <w:r w:rsidR="00A00815">
        <w:t>.</w:t>
      </w:r>
    </w:p>
    <w:p w14:paraId="4E61B393" w14:textId="60E6F193" w:rsidR="00E32AAA" w:rsidRDefault="00E32AAA" w:rsidP="00E32AAA">
      <w:pPr>
        <w:pStyle w:val="ParagraphNormalVantara"/>
      </w:pPr>
      <w:r>
        <w:t>The model that will be used</w:t>
      </w:r>
      <w:r w:rsidR="00A00815">
        <w:t xml:space="preserve"> is</w:t>
      </w:r>
      <w:r>
        <w:t xml:space="preserve"> </w:t>
      </w:r>
      <w:proofErr w:type="spellStart"/>
      <w:r w:rsidRPr="00A00815">
        <w:rPr>
          <w:rFonts w:ascii="Courier New" w:hAnsi="Courier New" w:cs="Courier New"/>
        </w:rPr>
        <w:t>randomForest</w:t>
      </w:r>
      <w:proofErr w:type="spellEnd"/>
      <w:r w:rsidR="00A00815">
        <w:t>.</w:t>
      </w:r>
    </w:p>
    <w:p w14:paraId="5B01DB58" w14:textId="77777777" w:rsidR="00E32AAA" w:rsidRDefault="00E32AAA" w:rsidP="00A00815">
      <w:pPr>
        <w:pStyle w:val="Heading2Vantara"/>
      </w:pPr>
      <w:bookmarkStart w:id="23" w:name="_Toc46312310"/>
      <w:r>
        <w:t>Train the Model</w:t>
      </w:r>
      <w:bookmarkEnd w:id="23"/>
    </w:p>
    <w:p w14:paraId="0A5A2085" w14:textId="03FCD7FE" w:rsidR="00E32AAA" w:rsidRDefault="00E32AAA" w:rsidP="00E32AAA">
      <w:pPr>
        <w:pStyle w:val="NumberedListLabGuideVantara"/>
        <w:numPr>
          <w:ilvl w:val="0"/>
          <w:numId w:val="36"/>
        </w:numPr>
      </w:pPr>
      <w:r>
        <w:t>In Spoon</w:t>
      </w:r>
      <w:r w:rsidR="00A00815">
        <w:t>,</w:t>
      </w:r>
      <w:r>
        <w:t xml:space="preserve"> open the following main </w:t>
      </w:r>
      <w:r w:rsidR="00A00815">
        <w:t>j</w:t>
      </w:r>
      <w:r>
        <w:t>ob:</w:t>
      </w:r>
      <w:r w:rsidR="00A00815">
        <w:t xml:space="preserve"> </w:t>
      </w:r>
      <w:r w:rsidRPr="00A00815">
        <w:rPr>
          <w:rFonts w:ascii="Courier New" w:hAnsi="Courier New" w:cs="Courier New"/>
        </w:rPr>
        <w:t>C:\Machine--Learning\01_Credit_Card\Lab_02_Credit_Card_Fraud\jb_fraud_main_job.kjb</w:t>
      </w:r>
    </w:p>
    <w:p w14:paraId="4D93ECFE" w14:textId="3EF7A5AA" w:rsidR="00A00815" w:rsidRDefault="00A00815" w:rsidP="00A00815">
      <w:pPr>
        <w:pStyle w:val="ParagraphNormalVantara"/>
        <w:jc w:val="center"/>
      </w:pPr>
      <w:r>
        <w:rPr>
          <w:noProof/>
        </w:rPr>
        <w:drawing>
          <wp:inline distT="0" distB="0" distL="0" distR="0" wp14:anchorId="3D9B38FC" wp14:editId="06E5E74E">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3333" cy="2190476"/>
                    </a:xfrm>
                    <a:prstGeom prst="rect">
                      <a:avLst/>
                    </a:prstGeom>
                  </pic:spPr>
                </pic:pic>
              </a:graphicData>
            </a:graphic>
          </wp:inline>
        </w:drawing>
      </w:r>
    </w:p>
    <w:p w14:paraId="611EC375" w14:textId="73A5A95D" w:rsidR="00E32AAA" w:rsidRDefault="00E32AAA" w:rsidP="00E32AAA">
      <w:pPr>
        <w:pStyle w:val="NumberedListLabGuideVantara"/>
      </w:pPr>
      <w:proofErr w:type="gramStart"/>
      <w:r>
        <w:t>Let’s</w:t>
      </w:r>
      <w:proofErr w:type="gramEnd"/>
      <w:r>
        <w:t xml:space="preserve"> look at the transformation that </w:t>
      </w:r>
      <w:r w:rsidR="00A00815">
        <w:t>tr</w:t>
      </w:r>
      <w:r>
        <w:t>ains for the model.</w:t>
      </w:r>
      <w:r w:rsidR="00A00815">
        <w:t xml:space="preserve"> </w:t>
      </w:r>
      <w:r>
        <w:t>Right</w:t>
      </w:r>
      <w:r w:rsidR="00A00815">
        <w:t>-</w:t>
      </w:r>
      <w:r>
        <w:t xml:space="preserve">click on the </w:t>
      </w:r>
      <w:proofErr w:type="spellStart"/>
      <w:r w:rsidRPr="00A00815">
        <w:rPr>
          <w:b/>
          <w:bCs/>
        </w:rPr>
        <w:t>train_model</w:t>
      </w:r>
      <w:proofErr w:type="spellEnd"/>
      <w:r>
        <w:t xml:space="preserve"> </w:t>
      </w:r>
      <w:r w:rsidR="00A00815">
        <w:t>t</w:t>
      </w:r>
      <w:r>
        <w:t xml:space="preserve">ransformation and select </w:t>
      </w:r>
      <w:r w:rsidRPr="00A00815">
        <w:rPr>
          <w:b/>
          <w:bCs/>
        </w:rPr>
        <w:t>Open Referenced Object</w:t>
      </w:r>
      <w:r>
        <w:t xml:space="preserve"> </w:t>
      </w:r>
      <w:r w:rsidR="00A00815">
        <w:sym w:font="Wingdings" w:char="F0E0"/>
      </w:r>
      <w:r>
        <w:t xml:space="preserve"> </w:t>
      </w:r>
      <w:r w:rsidRPr="00A00815">
        <w:rPr>
          <w:b/>
          <w:bCs/>
        </w:rPr>
        <w:t>Transformation</w:t>
      </w:r>
      <w:r w:rsidR="00A00815">
        <w:t>.</w:t>
      </w:r>
    </w:p>
    <w:p w14:paraId="743D4CF9" w14:textId="35A29C40" w:rsidR="00E32AAA" w:rsidRDefault="00A00815" w:rsidP="00A00815">
      <w:pPr>
        <w:pStyle w:val="ParagraphNormalVantara"/>
        <w:jc w:val="center"/>
      </w:pPr>
      <w:r>
        <w:rPr>
          <w:noProof/>
        </w:rPr>
        <w:drawing>
          <wp:inline distT="0" distB="0" distL="0" distR="0" wp14:anchorId="3A510D6E" wp14:editId="527D080E">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095" cy="1314286"/>
                    </a:xfrm>
                    <a:prstGeom prst="rect">
                      <a:avLst/>
                    </a:prstGeom>
                  </pic:spPr>
                </pic:pic>
              </a:graphicData>
            </a:graphic>
          </wp:inline>
        </w:drawing>
      </w:r>
    </w:p>
    <w:p w14:paraId="6EBED4C1" w14:textId="69A9A361" w:rsidR="00E32AAA" w:rsidRDefault="00A00815" w:rsidP="00A00815">
      <w:pPr>
        <w:pStyle w:val="ParagraphNormalVantara"/>
        <w:jc w:val="center"/>
      </w:pPr>
      <w:r>
        <w:rPr>
          <w:noProof/>
        </w:rPr>
        <w:lastRenderedPageBreak/>
        <w:drawing>
          <wp:inline distT="0" distB="0" distL="0" distR="0" wp14:anchorId="2BEDB6DA" wp14:editId="598C9146">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78735"/>
                    </a:xfrm>
                    <a:prstGeom prst="rect">
                      <a:avLst/>
                    </a:prstGeom>
                  </pic:spPr>
                </pic:pic>
              </a:graphicData>
            </a:graphic>
          </wp:inline>
        </w:drawing>
      </w:r>
    </w:p>
    <w:p w14:paraId="29A61A83" w14:textId="50669C58" w:rsidR="00E32AAA" w:rsidRDefault="00A00815" w:rsidP="00A00815">
      <w:pPr>
        <w:pStyle w:val="InfotiporCautionVantara"/>
        <w:spacing w:before="360" w:after="360"/>
      </w:pPr>
      <w:r w:rsidRPr="004D4887">
        <w:drawing>
          <wp:anchor distT="0" distB="0" distL="114300" distR="114300" simplePos="0" relativeHeight="251692032" behindDoc="1" locked="0" layoutInCell="1" allowOverlap="1" wp14:anchorId="0EB2FAB4" wp14:editId="03487D4C">
            <wp:simplePos x="0" y="0"/>
            <wp:positionH relativeFrom="column">
              <wp:posOffset>0</wp:posOffset>
            </wp:positionH>
            <wp:positionV relativeFrom="paragraph">
              <wp:posOffset>9525</wp:posOffset>
            </wp:positionV>
            <wp:extent cx="457200" cy="457200"/>
            <wp:effectExtent l="0" t="0" r="0" b="0"/>
            <wp:wrapTight wrapText="bothSides">
              <wp:wrapPolygon edited="0">
                <wp:start x="0" y="0"/>
                <wp:lineTo x="0" y="20700"/>
                <wp:lineTo x="20700" y="20700"/>
                <wp:lineTo x="2070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E32AAA">
        <w:t>For an overview of the steps</w:t>
      </w:r>
      <w:r>
        <w:t>,</w:t>
      </w:r>
      <w:r w:rsidR="00E32AAA">
        <w:t xml:space="preserve"> see the previous </w:t>
      </w:r>
      <w:hyperlink w:anchor="Lab1" w:history="1">
        <w:r w:rsidR="00E32AAA" w:rsidRPr="00E619A4">
          <w:rPr>
            <w:rStyle w:val="Hyperlink"/>
          </w:rPr>
          <w:t>Lab</w:t>
        </w:r>
        <w:r w:rsidR="00E619A4" w:rsidRPr="00E619A4">
          <w:rPr>
            <w:rStyle w:val="Hyperlink"/>
          </w:rPr>
          <w:t xml:space="preserve"> </w:t>
        </w:r>
        <w:r w:rsidR="00E32AAA" w:rsidRPr="00E619A4">
          <w:rPr>
            <w:rStyle w:val="Hyperlink"/>
          </w:rPr>
          <w:t xml:space="preserve">1: Credit Card Fraud </w:t>
        </w:r>
        <w:r w:rsidRPr="00E619A4">
          <w:rPr>
            <w:rStyle w:val="Hyperlink"/>
          </w:rPr>
          <w:t>–</w:t>
        </w:r>
        <w:r w:rsidR="00E32AAA" w:rsidRPr="00E619A4">
          <w:rPr>
            <w:rStyle w:val="Hyperlink"/>
          </w:rPr>
          <w:t xml:space="preserve"> AutoML</w:t>
        </w:r>
      </w:hyperlink>
      <w:r w:rsidR="007C15AF">
        <w:t>.</w:t>
      </w:r>
      <w:r>
        <w:t xml:space="preserve"> </w:t>
      </w:r>
    </w:p>
    <w:p w14:paraId="0B88BE6E" w14:textId="77777777" w:rsidR="008B47BF" w:rsidRDefault="008B47BF" w:rsidP="00A00815">
      <w:pPr>
        <w:pStyle w:val="InfotiporCautionVantara"/>
        <w:spacing w:before="360" w:after="360"/>
      </w:pPr>
    </w:p>
    <w:p w14:paraId="7FFF86B4" w14:textId="145C1E95" w:rsidR="00E32AAA" w:rsidRDefault="00E32AAA" w:rsidP="00A00815">
      <w:pPr>
        <w:pStyle w:val="Heading2Vantara"/>
      </w:pPr>
      <w:bookmarkStart w:id="24" w:name="_Toc46312311"/>
      <w:r>
        <w:t xml:space="preserve">R </w:t>
      </w:r>
      <w:r w:rsidR="00A00815">
        <w:t>S</w:t>
      </w:r>
      <w:r>
        <w:t xml:space="preserve">cript </w:t>
      </w:r>
      <w:r w:rsidR="00A00815">
        <w:t>E</w:t>
      </w:r>
      <w:r>
        <w:t xml:space="preserve">xecutor: </w:t>
      </w:r>
      <w:r w:rsidR="00A00815">
        <w:t>T</w:t>
      </w:r>
      <w:r>
        <w:t xml:space="preserve">rain </w:t>
      </w:r>
      <w:r w:rsidR="00A00815">
        <w:t>M</w:t>
      </w:r>
      <w:r>
        <w:t>odel</w:t>
      </w:r>
      <w:bookmarkEnd w:id="24"/>
    </w:p>
    <w:p w14:paraId="08DF995C" w14:textId="1F3E2429" w:rsidR="00E32AAA" w:rsidRDefault="00E32AAA" w:rsidP="00A00815">
      <w:pPr>
        <w:pStyle w:val="NumberedListLabGuideVantara"/>
        <w:numPr>
          <w:ilvl w:val="0"/>
          <w:numId w:val="37"/>
        </w:numPr>
      </w:pPr>
      <w:r>
        <w:t xml:space="preserve">Double-click on the </w:t>
      </w:r>
      <w:proofErr w:type="spellStart"/>
      <w:r w:rsidRPr="00A00815">
        <w:rPr>
          <w:b/>
          <w:bCs/>
        </w:rPr>
        <w:t>rscrpt-train_model_randomForest</w:t>
      </w:r>
      <w:proofErr w:type="spellEnd"/>
      <w:r>
        <w:t xml:space="preserve"> step to bring up the configuration settings.</w:t>
      </w:r>
    </w:p>
    <w:p w14:paraId="7B6524EE" w14:textId="56946E48" w:rsidR="00E32AAA" w:rsidRDefault="00E32AAA" w:rsidP="00A00815">
      <w:pPr>
        <w:pStyle w:val="NumberedListLabGuideVantara"/>
      </w:pPr>
      <w:r>
        <w:t xml:space="preserve">Under the </w:t>
      </w:r>
      <w:r w:rsidRPr="00A00815">
        <w:rPr>
          <w:b/>
          <w:bCs/>
        </w:rPr>
        <w:t>Configure</w:t>
      </w:r>
      <w:r>
        <w:t xml:space="preserve"> tab, ensure the </w:t>
      </w:r>
      <w:r w:rsidRPr="00A00815">
        <w:rPr>
          <w:b/>
          <w:bCs/>
        </w:rPr>
        <w:t>Input Frames</w:t>
      </w:r>
      <w:r>
        <w:t xml:space="preserve"> points to the </w:t>
      </w:r>
      <w:r w:rsidR="00A00815">
        <w:t>s</w:t>
      </w:r>
      <w:r>
        <w:t>tep name</w:t>
      </w:r>
      <w:r w:rsidR="00A00815">
        <w:t xml:space="preserve"> </w:t>
      </w:r>
      <w:proofErr w:type="spellStart"/>
      <w:r w:rsidR="00A00815" w:rsidRPr="00A00815">
        <w:rPr>
          <w:b/>
          <w:bCs/>
        </w:rPr>
        <w:t>s</w:t>
      </w:r>
      <w:r w:rsidRPr="00A00815">
        <w:rPr>
          <w:b/>
          <w:bCs/>
        </w:rPr>
        <w:t>v-convert_booleans_to_numbers</w:t>
      </w:r>
      <w:proofErr w:type="spellEnd"/>
      <w:r w:rsidR="00A00815" w:rsidRPr="00A00815">
        <w:rPr>
          <w:b/>
          <w:bCs/>
        </w:rPr>
        <w:t xml:space="preserve"> </w:t>
      </w:r>
      <w:r w:rsidR="00A00815">
        <w:t xml:space="preserve">and </w:t>
      </w:r>
      <w:r>
        <w:t xml:space="preserve">the R Frame name </w:t>
      </w:r>
      <w:r w:rsidRPr="00A00815">
        <w:rPr>
          <w:b/>
          <w:bCs/>
        </w:rPr>
        <w:t>train</w:t>
      </w:r>
      <w:r w:rsidR="00A00815">
        <w:t>.</w:t>
      </w:r>
    </w:p>
    <w:p w14:paraId="7246C1E2" w14:textId="5755AF50" w:rsidR="00E32AAA" w:rsidRDefault="00A00815" w:rsidP="00A00815">
      <w:pPr>
        <w:pStyle w:val="ParagraphNormalVantara"/>
        <w:jc w:val="center"/>
      </w:pPr>
      <w:r>
        <w:rPr>
          <w:noProof/>
        </w:rPr>
        <w:drawing>
          <wp:inline distT="0" distB="0" distL="0" distR="0" wp14:anchorId="0D336D20" wp14:editId="08EE2F08">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2381" cy="3161905"/>
                    </a:xfrm>
                    <a:prstGeom prst="rect">
                      <a:avLst/>
                    </a:prstGeom>
                  </pic:spPr>
                </pic:pic>
              </a:graphicData>
            </a:graphic>
          </wp:inline>
        </w:drawing>
      </w:r>
    </w:p>
    <w:p w14:paraId="1F88EC05" w14:textId="45ACFA9B" w:rsidR="00E32AAA" w:rsidRDefault="00A00815" w:rsidP="00A00815">
      <w:pPr>
        <w:pStyle w:val="NumberedListLabGuideVantara"/>
      </w:pPr>
      <w:r>
        <w:lastRenderedPageBreak/>
        <w:t xml:space="preserve">Set </w:t>
      </w:r>
      <w:r w:rsidRPr="00A00815">
        <w:rPr>
          <w:b/>
          <w:bCs/>
        </w:rPr>
        <w:t xml:space="preserve">Row Handling </w:t>
      </w:r>
      <w:r>
        <w:t xml:space="preserve">to </w:t>
      </w:r>
      <w:r w:rsidRPr="00A00815">
        <w:rPr>
          <w:b/>
          <w:bCs/>
        </w:rPr>
        <w:t>Number of Rows to Process: All</w:t>
      </w:r>
      <w:r>
        <w:t>.</w:t>
      </w:r>
    </w:p>
    <w:p w14:paraId="4774CCBA" w14:textId="77777777" w:rsidR="00A00815" w:rsidRDefault="00E32AAA" w:rsidP="00A00815">
      <w:pPr>
        <w:pStyle w:val="NumberedListLabGuideVantara"/>
      </w:pPr>
      <w:r>
        <w:t xml:space="preserve">Select the </w:t>
      </w:r>
      <w:r w:rsidRPr="00A00815">
        <w:rPr>
          <w:b/>
          <w:bCs/>
        </w:rPr>
        <w:t>R script</w:t>
      </w:r>
      <w:r>
        <w:t xml:space="preserve"> tab.  Copy and </w:t>
      </w:r>
      <w:r w:rsidR="00A00815">
        <w:t>p</w:t>
      </w:r>
      <w:r>
        <w:t>aste the code snippets based on the Comments.</w:t>
      </w:r>
    </w:p>
    <w:p w14:paraId="09301A74" w14:textId="15738020" w:rsidR="00A00815" w:rsidRDefault="00A00815" w:rsidP="00A00815">
      <w:pPr>
        <w:pStyle w:val="ParagraphNormalVantara"/>
        <w:jc w:val="center"/>
      </w:pPr>
      <w:r>
        <w:rPr>
          <w:noProof/>
        </w:rPr>
        <w:drawing>
          <wp:inline distT="0" distB="0" distL="0" distR="0" wp14:anchorId="0B071702" wp14:editId="3866132E">
            <wp:extent cx="5457825" cy="4774539"/>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7500" cy="4783003"/>
                    </a:xfrm>
                    <a:prstGeom prst="rect">
                      <a:avLst/>
                    </a:prstGeom>
                  </pic:spPr>
                </pic:pic>
              </a:graphicData>
            </a:graphic>
          </wp:inline>
        </w:drawing>
      </w:r>
    </w:p>
    <w:p w14:paraId="0EEF94A7" w14:textId="6D4224EA" w:rsidR="00E32AAA" w:rsidRDefault="00E32AAA" w:rsidP="00A00815">
      <w:pPr>
        <w:pStyle w:val="NumberedListLabGuideVantara"/>
      </w:pPr>
      <w:r>
        <w:t>The required script is located</w:t>
      </w:r>
      <w:r w:rsidR="00A00815">
        <w:t xml:space="preserve"> at </w:t>
      </w:r>
      <w:r w:rsidRPr="00A00815">
        <w:rPr>
          <w:rFonts w:ascii="Courier New" w:hAnsi="Courier New" w:cs="Courier New"/>
        </w:rPr>
        <w:t>C:\Machine--Learning\Lab_02_Credit_Card_Fraud\scripts\train_model.txt</w:t>
      </w:r>
    </w:p>
    <w:p w14:paraId="18268C4F" w14:textId="5C26D614" w:rsidR="00E32AAA" w:rsidRDefault="00E32AAA" w:rsidP="00CD0A94">
      <w:pPr>
        <w:pStyle w:val="NumberedListLabGuideVantara"/>
      </w:pPr>
      <w:r>
        <w:t xml:space="preserve">Click on the </w:t>
      </w:r>
      <w:r w:rsidR="00CD0A94" w:rsidRPr="00CD0A94">
        <w:rPr>
          <w:b/>
          <w:bCs/>
        </w:rPr>
        <w:t>O</w:t>
      </w:r>
      <w:r w:rsidRPr="00CD0A94">
        <w:rPr>
          <w:b/>
          <w:bCs/>
        </w:rPr>
        <w:t>utput</w:t>
      </w:r>
      <w:r>
        <w:t xml:space="preserve"> tab</w:t>
      </w:r>
      <w:r w:rsidR="00CD0A94">
        <w:t>.</w:t>
      </w:r>
    </w:p>
    <w:p w14:paraId="19E16AAC" w14:textId="4A82B025" w:rsidR="00E32AAA" w:rsidRDefault="00CD0A94" w:rsidP="003F17BC">
      <w:pPr>
        <w:pStyle w:val="ParagraphNormalVantara"/>
        <w:ind w:left="360"/>
        <w:jc w:val="left"/>
      </w:pPr>
      <w:r>
        <w:rPr>
          <w:noProof/>
        </w:rPr>
        <w:lastRenderedPageBreak/>
        <w:drawing>
          <wp:inline distT="0" distB="0" distL="0" distR="0" wp14:anchorId="12AC4C5E" wp14:editId="6F460839">
            <wp:extent cx="2698702" cy="2066925"/>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5528" cy="2087471"/>
                    </a:xfrm>
                    <a:prstGeom prst="rect">
                      <a:avLst/>
                    </a:prstGeom>
                  </pic:spPr>
                </pic:pic>
              </a:graphicData>
            </a:graphic>
          </wp:inline>
        </w:drawing>
      </w:r>
    </w:p>
    <w:p w14:paraId="77C61642" w14:textId="292C650C" w:rsidR="00E32AAA" w:rsidRDefault="00E32AAA" w:rsidP="00CD0A94">
      <w:pPr>
        <w:pStyle w:val="NumberedListLabGuideVantara"/>
      </w:pPr>
      <w:r>
        <w:t>Run the transformation</w:t>
      </w:r>
      <w:r w:rsidR="00CD0A94">
        <w:t>.</w:t>
      </w:r>
    </w:p>
    <w:p w14:paraId="0550D0A6" w14:textId="620469C9" w:rsidR="00E32AAA" w:rsidRDefault="00CD0A94" w:rsidP="00CD0A94">
      <w:pPr>
        <w:pStyle w:val="ParagraphNormalVantara"/>
        <w:jc w:val="center"/>
      </w:pPr>
      <w:r>
        <w:rPr>
          <w:noProof/>
        </w:rPr>
        <w:drawing>
          <wp:inline distT="0" distB="0" distL="0" distR="0" wp14:anchorId="5E5B23DA" wp14:editId="697B483F">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2381" cy="3295238"/>
                    </a:xfrm>
                    <a:prstGeom prst="rect">
                      <a:avLst/>
                    </a:prstGeom>
                  </pic:spPr>
                </pic:pic>
              </a:graphicData>
            </a:graphic>
          </wp:inline>
        </w:drawing>
      </w:r>
    </w:p>
    <w:p w14:paraId="134A2E73" w14:textId="6CB65469" w:rsidR="00E32AAA" w:rsidRPr="003F17BC" w:rsidRDefault="00E32AAA" w:rsidP="00CD0A94">
      <w:pPr>
        <w:pStyle w:val="NumberedListLabGuideVantara"/>
      </w:pPr>
      <w:r>
        <w:t>Check that the model has been saved in</w:t>
      </w:r>
      <w:r w:rsidR="00CD0A94">
        <w:t xml:space="preserve"> </w:t>
      </w:r>
      <w:r w:rsidRPr="00CD0A94">
        <w:rPr>
          <w:rFonts w:ascii="Courier New" w:hAnsi="Courier New" w:cs="Courier New"/>
        </w:rPr>
        <w:t>C:\Machine--Learning\01_Credit_Card\Lab_02_Credit_Card_Fraud\scripts\rf.rdata</w:t>
      </w:r>
    </w:p>
    <w:p w14:paraId="29D13AF4" w14:textId="5ACF7164" w:rsidR="003F17BC" w:rsidRDefault="003F17BC" w:rsidP="003F17BC">
      <w:pPr>
        <w:pStyle w:val="NumberedListLabGuideVantara"/>
        <w:numPr>
          <w:ilvl w:val="0"/>
          <w:numId w:val="0"/>
        </w:numPr>
        <w:ind w:left="720" w:hanging="360"/>
        <w:rPr>
          <w:rFonts w:ascii="Courier New" w:hAnsi="Courier New" w:cs="Courier New"/>
        </w:rPr>
      </w:pPr>
    </w:p>
    <w:p w14:paraId="633DDF7E" w14:textId="3EB1E981" w:rsidR="003F17BC" w:rsidRDefault="003F17BC" w:rsidP="003F17BC">
      <w:pPr>
        <w:pStyle w:val="NumberedListLabGuideVantara"/>
        <w:numPr>
          <w:ilvl w:val="0"/>
          <w:numId w:val="0"/>
        </w:numPr>
        <w:ind w:left="720" w:hanging="360"/>
        <w:rPr>
          <w:rFonts w:ascii="Courier New" w:hAnsi="Courier New" w:cs="Courier New"/>
        </w:rPr>
      </w:pPr>
    </w:p>
    <w:p w14:paraId="4A57D8B9" w14:textId="319DFBB4" w:rsidR="003F17BC" w:rsidRDefault="003F17BC" w:rsidP="003F17BC">
      <w:pPr>
        <w:pStyle w:val="NumberedListLabGuideVantara"/>
        <w:numPr>
          <w:ilvl w:val="0"/>
          <w:numId w:val="0"/>
        </w:numPr>
        <w:ind w:left="720" w:hanging="360"/>
        <w:rPr>
          <w:rFonts w:ascii="Courier New" w:hAnsi="Courier New" w:cs="Courier New"/>
        </w:rPr>
      </w:pPr>
    </w:p>
    <w:p w14:paraId="14CDEE60" w14:textId="60935905" w:rsidR="003F17BC" w:rsidRDefault="003F17BC" w:rsidP="003F17BC">
      <w:pPr>
        <w:pStyle w:val="NumberedListLabGuideVantara"/>
        <w:numPr>
          <w:ilvl w:val="0"/>
          <w:numId w:val="0"/>
        </w:numPr>
        <w:ind w:left="720" w:hanging="360"/>
        <w:rPr>
          <w:rFonts w:ascii="Courier New" w:hAnsi="Courier New" w:cs="Courier New"/>
        </w:rPr>
      </w:pPr>
    </w:p>
    <w:p w14:paraId="0FCAED29" w14:textId="0218E0E8" w:rsidR="003F17BC" w:rsidRDefault="003F17BC" w:rsidP="003F17BC">
      <w:pPr>
        <w:pStyle w:val="NumberedListLabGuideVantara"/>
        <w:numPr>
          <w:ilvl w:val="0"/>
          <w:numId w:val="0"/>
        </w:numPr>
        <w:ind w:left="720" w:hanging="360"/>
        <w:rPr>
          <w:rFonts w:ascii="Courier New" w:hAnsi="Courier New" w:cs="Courier New"/>
        </w:rPr>
      </w:pPr>
    </w:p>
    <w:p w14:paraId="0F78CA59" w14:textId="2E156664" w:rsidR="003F17BC" w:rsidRDefault="003F17BC" w:rsidP="003F17BC">
      <w:pPr>
        <w:pStyle w:val="NumberedListLabGuideVantara"/>
        <w:numPr>
          <w:ilvl w:val="0"/>
          <w:numId w:val="0"/>
        </w:numPr>
        <w:ind w:left="720" w:hanging="360"/>
        <w:rPr>
          <w:rFonts w:ascii="Courier New" w:hAnsi="Courier New" w:cs="Courier New"/>
        </w:rPr>
      </w:pPr>
    </w:p>
    <w:p w14:paraId="71C2D0DA" w14:textId="77777777" w:rsidR="00E32AAA" w:rsidRDefault="00E32AAA" w:rsidP="00CD0A94">
      <w:pPr>
        <w:pStyle w:val="Heading2Vantara"/>
      </w:pPr>
      <w:bookmarkStart w:id="25" w:name="_Toc46312312"/>
      <w:r>
        <w:lastRenderedPageBreak/>
        <w:t>Predict Fraudulent Credit Card Transactions</w:t>
      </w:r>
      <w:bookmarkEnd w:id="25"/>
    </w:p>
    <w:p w14:paraId="59D31D80" w14:textId="10BB6BD3" w:rsidR="00E32AAA" w:rsidRDefault="00E32AAA" w:rsidP="00E32AAA">
      <w:pPr>
        <w:pStyle w:val="ParagraphNormalVantara"/>
      </w:pPr>
      <w:proofErr w:type="gramStart"/>
      <w:r>
        <w:t>Let’s</w:t>
      </w:r>
      <w:proofErr w:type="gramEnd"/>
      <w:r>
        <w:t xml:space="preserve"> look at the transformation that </w:t>
      </w:r>
      <w:r w:rsidR="00CD0A94">
        <w:t>p</w:t>
      </w:r>
      <w:r>
        <w:t>redicts fraudulent credit card activity based on our trained model.</w:t>
      </w:r>
    </w:p>
    <w:p w14:paraId="36D613B0" w14:textId="5E61A7A3" w:rsidR="00E32AAA" w:rsidRDefault="00E32AAA" w:rsidP="00E32AAA">
      <w:pPr>
        <w:pStyle w:val="NumberedListLabGuideVantara"/>
        <w:numPr>
          <w:ilvl w:val="0"/>
          <w:numId w:val="38"/>
        </w:numPr>
      </w:pPr>
      <w:r>
        <w:t>Right</w:t>
      </w:r>
      <w:r w:rsidR="00CD0A94">
        <w:t>-</w:t>
      </w:r>
      <w:r>
        <w:t xml:space="preserve">click on the </w:t>
      </w:r>
      <w:proofErr w:type="spellStart"/>
      <w:r w:rsidRPr="00CD0A94">
        <w:rPr>
          <w:b/>
          <w:bCs/>
        </w:rPr>
        <w:t>predict_model</w:t>
      </w:r>
      <w:proofErr w:type="spellEnd"/>
      <w:r>
        <w:t xml:space="preserve"> </w:t>
      </w:r>
      <w:r w:rsidR="00CD0A94">
        <w:t>t</w:t>
      </w:r>
      <w:r>
        <w:t>ransformation and selec</w:t>
      </w:r>
      <w:r w:rsidR="00CD0A94">
        <w:t>t</w:t>
      </w:r>
      <w:r>
        <w:t xml:space="preserve"> </w:t>
      </w:r>
      <w:r w:rsidRPr="00CD0A94">
        <w:rPr>
          <w:b/>
          <w:bCs/>
        </w:rPr>
        <w:t>Open Referenced Object</w:t>
      </w:r>
      <w:r>
        <w:t xml:space="preserve"> </w:t>
      </w:r>
      <w:r w:rsidR="00CD0A94">
        <w:sym w:font="Wingdings" w:char="F0E0"/>
      </w:r>
      <w:r>
        <w:t xml:space="preserve"> </w:t>
      </w:r>
      <w:r w:rsidRPr="00CD0A94">
        <w:rPr>
          <w:b/>
          <w:bCs/>
        </w:rPr>
        <w:t>Transformation</w:t>
      </w:r>
      <w:r w:rsidR="00CD0A94">
        <w:t>.</w:t>
      </w:r>
    </w:p>
    <w:p w14:paraId="4DBE2ABE" w14:textId="67696474" w:rsidR="00E32AAA" w:rsidRDefault="00CD0A94" w:rsidP="00CD0A94">
      <w:pPr>
        <w:pStyle w:val="ParagraphNormalVantara"/>
        <w:jc w:val="center"/>
      </w:pPr>
      <w:r>
        <w:rPr>
          <w:noProof/>
        </w:rPr>
        <w:drawing>
          <wp:inline distT="0" distB="0" distL="0" distR="0" wp14:anchorId="513FB152" wp14:editId="1382884F">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4286" cy="1285714"/>
                    </a:xfrm>
                    <a:prstGeom prst="rect">
                      <a:avLst/>
                    </a:prstGeom>
                  </pic:spPr>
                </pic:pic>
              </a:graphicData>
            </a:graphic>
          </wp:inline>
        </w:drawing>
      </w:r>
    </w:p>
    <w:p w14:paraId="137A92C4" w14:textId="156B9F44" w:rsidR="00E32AAA" w:rsidRDefault="00CD0A94" w:rsidP="00CD0A94">
      <w:pPr>
        <w:pStyle w:val="ParagraphNormalVantara"/>
        <w:jc w:val="center"/>
      </w:pPr>
      <w:r>
        <w:rPr>
          <w:noProof/>
        </w:rPr>
        <w:drawing>
          <wp:inline distT="0" distB="0" distL="0" distR="0" wp14:anchorId="5CC9AF6B" wp14:editId="405B9328">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47925"/>
                    </a:xfrm>
                    <a:prstGeom prst="rect">
                      <a:avLst/>
                    </a:prstGeom>
                  </pic:spPr>
                </pic:pic>
              </a:graphicData>
            </a:graphic>
          </wp:inline>
        </w:drawing>
      </w:r>
    </w:p>
    <w:p w14:paraId="64B7ACB0" w14:textId="0D7EB85A" w:rsidR="00E32AAA" w:rsidRDefault="00E32AAA" w:rsidP="00CD0A94">
      <w:pPr>
        <w:pStyle w:val="NumberedListLabGuideVantara"/>
      </w:pPr>
      <w:r>
        <w:t xml:space="preserve">Double-click on the </w:t>
      </w:r>
      <w:proofErr w:type="spellStart"/>
      <w:r w:rsidRPr="00CD0A94">
        <w:rPr>
          <w:b/>
          <w:bCs/>
        </w:rPr>
        <w:t>rscrpt</w:t>
      </w:r>
      <w:proofErr w:type="spellEnd"/>
      <w:r w:rsidRPr="00CD0A94">
        <w:rPr>
          <w:b/>
          <w:bCs/>
        </w:rPr>
        <w:t>-predict</w:t>
      </w:r>
      <w:r>
        <w:t xml:space="preserve"> step to bring up the configuration settings.</w:t>
      </w:r>
    </w:p>
    <w:p w14:paraId="2764C927" w14:textId="0654997B" w:rsidR="00E32AAA" w:rsidRDefault="00E32AAA" w:rsidP="00E32AAA">
      <w:pPr>
        <w:pStyle w:val="NumberedListLabGuideVantara"/>
      </w:pPr>
      <w:r>
        <w:t xml:space="preserve">Under the </w:t>
      </w:r>
      <w:r w:rsidRPr="00CD0A94">
        <w:rPr>
          <w:b/>
          <w:bCs/>
        </w:rPr>
        <w:t>Configure</w:t>
      </w:r>
      <w:r>
        <w:t xml:space="preserve"> tab, ensure the </w:t>
      </w:r>
      <w:r w:rsidRPr="00CD0A94">
        <w:rPr>
          <w:b/>
          <w:bCs/>
        </w:rPr>
        <w:t>Input Frames</w:t>
      </w:r>
      <w:r>
        <w:t xml:space="preserve"> points to the </w:t>
      </w:r>
      <w:r w:rsidR="00CD0A94">
        <w:t>s</w:t>
      </w:r>
      <w:r>
        <w:t>tep name</w:t>
      </w:r>
      <w:r w:rsidR="00CD0A94">
        <w:t xml:space="preserve"> </w:t>
      </w:r>
      <w:proofErr w:type="spellStart"/>
      <w:r w:rsidRPr="00CD0A94">
        <w:rPr>
          <w:b/>
          <w:bCs/>
        </w:rPr>
        <w:t>sv-convert_booleans_to_numbers</w:t>
      </w:r>
      <w:proofErr w:type="spellEnd"/>
      <w:r w:rsidR="00CD0A94">
        <w:t xml:space="preserve"> and that </w:t>
      </w:r>
      <w:r>
        <w:t xml:space="preserve">the </w:t>
      </w:r>
      <w:r w:rsidRPr="00CD0A94">
        <w:rPr>
          <w:b/>
          <w:bCs/>
        </w:rPr>
        <w:t>R Frame</w:t>
      </w:r>
      <w:r>
        <w:t xml:space="preserve"> name is </w:t>
      </w:r>
      <w:r w:rsidRPr="00CD0A94">
        <w:rPr>
          <w:b/>
          <w:bCs/>
        </w:rPr>
        <w:t>test</w:t>
      </w:r>
      <w:r w:rsidR="00CD0A94">
        <w:t>.</w:t>
      </w:r>
    </w:p>
    <w:p w14:paraId="0B227960" w14:textId="44970A4D" w:rsidR="00CD0A94" w:rsidRDefault="00CD0A94" w:rsidP="00CD0A94">
      <w:pPr>
        <w:pStyle w:val="ParagraphNormalVantara"/>
        <w:jc w:val="center"/>
      </w:pPr>
      <w:r>
        <w:rPr>
          <w:noProof/>
        </w:rPr>
        <w:lastRenderedPageBreak/>
        <w:drawing>
          <wp:inline distT="0" distB="0" distL="0" distR="0" wp14:anchorId="71730F2D" wp14:editId="661A1E11">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392930"/>
                    </a:xfrm>
                    <a:prstGeom prst="rect">
                      <a:avLst/>
                    </a:prstGeom>
                  </pic:spPr>
                </pic:pic>
              </a:graphicData>
            </a:graphic>
          </wp:inline>
        </w:drawing>
      </w:r>
    </w:p>
    <w:p w14:paraId="60859F2E" w14:textId="10EBE6D1" w:rsidR="00E32AAA" w:rsidRDefault="00E32AAA" w:rsidP="00CD0A94">
      <w:pPr>
        <w:pStyle w:val="NumberedListLabGuideVantara"/>
        <w:numPr>
          <w:ilvl w:val="0"/>
          <w:numId w:val="0"/>
        </w:numPr>
        <w:ind w:left="720"/>
      </w:pPr>
      <w:r>
        <w:t>To remove any bias from the dataset, the complete dataset is randomly sampled (mixed up)</w:t>
      </w:r>
      <w:r w:rsidR="00CD0A94">
        <w:t>.</w:t>
      </w:r>
    </w:p>
    <w:p w14:paraId="059DBE2A" w14:textId="7856C39D" w:rsidR="00E32AAA" w:rsidRDefault="00E32AAA" w:rsidP="00CD0A94">
      <w:pPr>
        <w:pStyle w:val="NumberedListLabGuideVantara"/>
      </w:pPr>
      <w:r>
        <w:t xml:space="preserve">Select the </w:t>
      </w:r>
      <w:r w:rsidRPr="00CD0A94">
        <w:rPr>
          <w:b/>
          <w:bCs/>
        </w:rPr>
        <w:t>R script</w:t>
      </w:r>
      <w:r>
        <w:t xml:space="preserve"> tab.  Copy and </w:t>
      </w:r>
      <w:r w:rsidR="00CD0A94">
        <w:t>p</w:t>
      </w:r>
      <w:r>
        <w:t xml:space="preserve">aste the code snippets based on the </w:t>
      </w:r>
      <w:r w:rsidR="00CD0A94">
        <w:t>C</w:t>
      </w:r>
      <w:r>
        <w:t>omments.</w:t>
      </w:r>
    </w:p>
    <w:p w14:paraId="0F950988" w14:textId="23FDBA95" w:rsidR="00E32AAA" w:rsidRDefault="00CD0A94" w:rsidP="00CD0A94">
      <w:pPr>
        <w:pStyle w:val="ParagraphNormalVantara"/>
        <w:jc w:val="center"/>
      </w:pPr>
      <w:r>
        <w:rPr>
          <w:noProof/>
        </w:rPr>
        <w:lastRenderedPageBreak/>
        <w:drawing>
          <wp:inline distT="0" distB="0" distL="0" distR="0" wp14:anchorId="57EB9B67" wp14:editId="04B59DE1">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4340" cy="4370446"/>
                    </a:xfrm>
                    <a:prstGeom prst="rect">
                      <a:avLst/>
                    </a:prstGeom>
                  </pic:spPr>
                </pic:pic>
              </a:graphicData>
            </a:graphic>
          </wp:inline>
        </w:drawing>
      </w:r>
    </w:p>
    <w:p w14:paraId="5C32897C" w14:textId="5601B624" w:rsidR="00E32AAA" w:rsidRPr="00CD0A94" w:rsidRDefault="00E32AAA" w:rsidP="00CD0A94">
      <w:pPr>
        <w:pStyle w:val="NumberedListLabGuideVantara"/>
        <w:rPr>
          <w:rFonts w:ascii="Courier New" w:hAnsi="Courier New" w:cs="Courier New"/>
        </w:rPr>
      </w:pPr>
      <w:r>
        <w:t>The required script is located</w:t>
      </w:r>
      <w:r w:rsidR="00CD0A94">
        <w:t xml:space="preserve"> at </w:t>
      </w:r>
      <w:r w:rsidRPr="00CD0A94">
        <w:rPr>
          <w:rFonts w:ascii="Courier New" w:hAnsi="Courier New" w:cs="Courier New"/>
        </w:rPr>
        <w:t>C:\Machine--Learning\01_Credit_Card\Lab_02_Credit_Card_Fraud\scripts\predict_model.txt</w:t>
      </w:r>
    </w:p>
    <w:p w14:paraId="19D14040" w14:textId="37D1A50E" w:rsidR="00E32AAA" w:rsidRDefault="00E32AAA" w:rsidP="00CD0A94">
      <w:pPr>
        <w:pStyle w:val="NumberedListLabGuideVantara"/>
      </w:pPr>
      <w:r>
        <w:t xml:space="preserve">Click on the </w:t>
      </w:r>
      <w:r w:rsidR="00CD0A94" w:rsidRPr="00CD0A94">
        <w:rPr>
          <w:b/>
          <w:bCs/>
        </w:rPr>
        <w:t>O</w:t>
      </w:r>
      <w:r w:rsidRPr="00CD0A94">
        <w:rPr>
          <w:b/>
          <w:bCs/>
        </w:rPr>
        <w:t>utput</w:t>
      </w:r>
      <w:r>
        <w:t xml:space="preserve"> tab</w:t>
      </w:r>
      <w:r w:rsidR="00CD0A94">
        <w:t xml:space="preserve">. </w:t>
      </w:r>
    </w:p>
    <w:p w14:paraId="222405C2" w14:textId="5AFDB599" w:rsidR="00CD0A94" w:rsidRDefault="00CD0A94" w:rsidP="00CD0A94">
      <w:pPr>
        <w:pStyle w:val="ParagraphNormalVantara"/>
        <w:jc w:val="center"/>
      </w:pPr>
      <w:r>
        <w:rPr>
          <w:noProof/>
        </w:rPr>
        <w:lastRenderedPageBreak/>
        <w:drawing>
          <wp:inline distT="0" distB="0" distL="0" distR="0" wp14:anchorId="522C8B6B" wp14:editId="11ED63BC">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9604" cy="3456426"/>
                    </a:xfrm>
                    <a:prstGeom prst="rect">
                      <a:avLst/>
                    </a:prstGeom>
                  </pic:spPr>
                </pic:pic>
              </a:graphicData>
            </a:graphic>
          </wp:inline>
        </w:drawing>
      </w:r>
    </w:p>
    <w:p w14:paraId="47242110" w14:textId="03E3F351" w:rsidR="00E32AAA" w:rsidRDefault="00E32AAA" w:rsidP="00CD0A94">
      <w:pPr>
        <w:pStyle w:val="NumberedListLabGuideVantara"/>
      </w:pPr>
      <w:r>
        <w:t>Run the transformation</w:t>
      </w:r>
      <w:r w:rsidR="00CD0A94">
        <w:t>.</w:t>
      </w:r>
    </w:p>
    <w:p w14:paraId="2C014A63" w14:textId="488F7F39" w:rsidR="00CD0A94" w:rsidRDefault="00CD0A94" w:rsidP="00CD0A94">
      <w:pPr>
        <w:pStyle w:val="ParagraphNormalVantara"/>
        <w:jc w:val="center"/>
      </w:pPr>
      <w:r>
        <w:rPr>
          <w:noProof/>
        </w:rPr>
        <w:drawing>
          <wp:inline distT="0" distB="0" distL="0" distR="0" wp14:anchorId="44107D95" wp14:editId="47AE88BB">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4762" cy="3285714"/>
                    </a:xfrm>
                    <a:prstGeom prst="rect">
                      <a:avLst/>
                    </a:prstGeom>
                  </pic:spPr>
                </pic:pic>
              </a:graphicData>
            </a:graphic>
          </wp:inline>
        </w:drawing>
      </w:r>
    </w:p>
    <w:p w14:paraId="5B8ACFE8" w14:textId="32990328" w:rsidR="00E32AAA" w:rsidRDefault="00E32AAA" w:rsidP="00CD0A94">
      <w:pPr>
        <w:pStyle w:val="NumberedListLabGuideVantara"/>
      </w:pPr>
      <w:r>
        <w:t>Ensure all the steps have completed</w:t>
      </w:r>
      <w:r w:rsidR="00CD0A94">
        <w:t>.</w:t>
      </w:r>
    </w:p>
    <w:p w14:paraId="331ADC1D" w14:textId="77777777" w:rsidR="008B47BF" w:rsidRDefault="008B47BF" w:rsidP="008B47BF">
      <w:pPr>
        <w:pStyle w:val="NumberedListLabGuideVantara"/>
        <w:numPr>
          <w:ilvl w:val="0"/>
          <w:numId w:val="0"/>
        </w:numPr>
        <w:ind w:left="720" w:hanging="360"/>
      </w:pPr>
    </w:p>
    <w:p w14:paraId="58B862E6" w14:textId="641F54C3" w:rsidR="00E32AAA" w:rsidRDefault="00E32AAA" w:rsidP="00E32AAA">
      <w:pPr>
        <w:pStyle w:val="NumberedListLabGuideVantara"/>
      </w:pPr>
      <w:r>
        <w:lastRenderedPageBreak/>
        <w:t>Open the Excel workbook</w:t>
      </w:r>
      <w:r w:rsidR="00CD0A94">
        <w:t xml:space="preserve"> </w:t>
      </w:r>
      <w:r w:rsidRPr="00CD0A94">
        <w:rPr>
          <w:rFonts w:ascii="Courier New" w:hAnsi="Courier New" w:cs="Courier New"/>
        </w:rPr>
        <w:t>C:\Machine--Learning\01_Credit_Card\Lab_02_Credit_Card_Fraud\output\credit_card_predict.xlsx</w:t>
      </w:r>
    </w:p>
    <w:p w14:paraId="34B6F07D" w14:textId="5D4B41C2" w:rsidR="00E32AAA" w:rsidRDefault="00CD0A94" w:rsidP="00CD0A94">
      <w:pPr>
        <w:pStyle w:val="ParagraphNormalVantara"/>
        <w:jc w:val="center"/>
      </w:pPr>
      <w:r>
        <w:rPr>
          <w:noProof/>
        </w:rPr>
        <w:drawing>
          <wp:inline distT="0" distB="0" distL="0" distR="0" wp14:anchorId="2B26942F" wp14:editId="020F8759">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217295"/>
                    </a:xfrm>
                    <a:prstGeom prst="rect">
                      <a:avLst/>
                    </a:prstGeom>
                  </pic:spPr>
                </pic:pic>
              </a:graphicData>
            </a:graphic>
          </wp:inline>
        </w:drawing>
      </w:r>
    </w:p>
    <w:p w14:paraId="5E61D325" w14:textId="34192811" w:rsidR="00CD0A94" w:rsidRDefault="00CD0A94" w:rsidP="00CD0A94">
      <w:pPr>
        <w:pStyle w:val="InfotiporCautionVantara"/>
        <w:spacing w:before="360" w:after="360"/>
        <w:rPr>
          <w:rFonts w:ascii="Courier New" w:hAnsi="Courier New" w:cs="Courier New"/>
        </w:rPr>
      </w:pPr>
      <w:r w:rsidRPr="004D4887">
        <w:drawing>
          <wp:anchor distT="0" distB="0" distL="114300" distR="114300" simplePos="0" relativeHeight="251694080" behindDoc="1" locked="0" layoutInCell="1" allowOverlap="1" wp14:anchorId="60D9595E" wp14:editId="70CB1E51">
            <wp:simplePos x="0" y="0"/>
            <wp:positionH relativeFrom="column">
              <wp:posOffset>0</wp:posOffset>
            </wp:positionH>
            <wp:positionV relativeFrom="paragraph">
              <wp:posOffset>53975</wp:posOffset>
            </wp:positionV>
            <wp:extent cx="457200" cy="457200"/>
            <wp:effectExtent l="0" t="0" r="0" b="0"/>
            <wp:wrapTight wrapText="bothSides">
              <wp:wrapPolygon edited="0">
                <wp:start x="0" y="0"/>
                <wp:lineTo x="0" y="20700"/>
                <wp:lineTo x="20700" y="20700"/>
                <wp:lineTo x="2070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E32AAA">
        <w:t>The complete solution can be found at</w:t>
      </w:r>
      <w:r>
        <w:t xml:space="preserve"> </w:t>
      </w:r>
      <w:r w:rsidR="00E32AAA" w:rsidRPr="00CD0A94">
        <w:rPr>
          <w:rFonts w:ascii="Courier New" w:hAnsi="Courier New" w:cs="Courier New"/>
        </w:rPr>
        <w:t>C:\Machine--Learning\01_Credit_Card\Lab_02_Credit_Card_Fraud\solution</w:t>
      </w:r>
    </w:p>
    <w:p w14:paraId="4422F19D" w14:textId="77777777" w:rsidR="00CD0A94" w:rsidRDefault="00CD0A94">
      <w:pPr>
        <w:widowControl/>
        <w:spacing w:before="0" w:after="160"/>
        <w:jc w:val="left"/>
        <w:rPr>
          <w:rFonts w:ascii="Courier New" w:hAnsi="Courier New" w:cs="Courier New"/>
          <w:i/>
          <w:noProof/>
        </w:rPr>
      </w:pPr>
      <w:r>
        <w:rPr>
          <w:rFonts w:ascii="Courier New" w:hAnsi="Courier New" w:cs="Courier New"/>
        </w:rPr>
        <w:br w:type="page"/>
      </w:r>
    </w:p>
    <w:p w14:paraId="5FAB5C55" w14:textId="77777777" w:rsidR="00CD0A94" w:rsidRDefault="00CD0A94" w:rsidP="00CD0A94">
      <w:pPr>
        <w:pStyle w:val="Heading1Vantara"/>
      </w:pPr>
      <w:bookmarkStart w:id="26" w:name="_Toc46312313"/>
      <w:bookmarkStart w:id="27" w:name="AppendixA"/>
      <w:r>
        <w:lastRenderedPageBreak/>
        <w:t>Appendix A: Python Script for PDI</w:t>
      </w:r>
      <w:bookmarkEnd w:id="26"/>
    </w:p>
    <w:bookmarkEnd w:id="27"/>
    <w:p w14:paraId="460AEB49" w14:textId="27937990" w:rsidR="00E32AAA" w:rsidRPr="007C15AF" w:rsidRDefault="00E32AAA" w:rsidP="00CD0A94">
      <w:pPr>
        <w:pStyle w:val="CodeBlockVantara"/>
        <w:rPr>
          <w:color w:val="006600"/>
        </w:rPr>
      </w:pPr>
      <w:r w:rsidRPr="007C15AF">
        <w:rPr>
          <w:color w:val="006600"/>
        </w:rPr>
        <w:t># the following libraries need to be installed (see pre-requisites)</w:t>
      </w:r>
    </w:p>
    <w:p w14:paraId="2BF11D5F" w14:textId="77777777" w:rsidR="00E32AAA" w:rsidRPr="007C15AF" w:rsidRDefault="00E32AAA" w:rsidP="00CD0A94">
      <w:pPr>
        <w:pStyle w:val="CodeBlockVantara"/>
        <w:rPr>
          <w:color w:val="006600"/>
        </w:rPr>
      </w:pPr>
      <w:r w:rsidRPr="007C15AF">
        <w:rPr>
          <w:color w:val="006600"/>
        </w:rPr>
        <w:t># pandas</w:t>
      </w:r>
    </w:p>
    <w:p w14:paraId="5C0094C9" w14:textId="77777777" w:rsidR="00E32AAA" w:rsidRPr="007C15AF" w:rsidRDefault="00E32AAA" w:rsidP="00CD0A94">
      <w:pPr>
        <w:pStyle w:val="CodeBlockVantara"/>
        <w:rPr>
          <w:color w:val="006600"/>
        </w:rPr>
      </w:pPr>
      <w:r w:rsidRPr="007C15AF">
        <w:rPr>
          <w:color w:val="006600"/>
        </w:rPr>
        <w:t># matplotlib</w:t>
      </w:r>
    </w:p>
    <w:p w14:paraId="1D58C39B" w14:textId="77777777" w:rsidR="00E32AAA" w:rsidRPr="007C15AF" w:rsidRDefault="00E32AAA" w:rsidP="00CD0A94">
      <w:pPr>
        <w:pStyle w:val="CodeBlockVantara"/>
        <w:rPr>
          <w:color w:val="006600"/>
        </w:rPr>
      </w:pPr>
      <w:r w:rsidRPr="007C15AF">
        <w:rPr>
          <w:color w:val="006600"/>
        </w:rPr>
        <w:t># py4j</w:t>
      </w:r>
    </w:p>
    <w:p w14:paraId="7154C9F4" w14:textId="77777777" w:rsidR="00E32AAA" w:rsidRPr="007C15AF" w:rsidRDefault="00E32AAA" w:rsidP="00CD0A94">
      <w:pPr>
        <w:pStyle w:val="CodeBlockVantara"/>
        <w:rPr>
          <w:color w:val="006600"/>
        </w:rPr>
      </w:pPr>
      <w:r w:rsidRPr="007C15AF">
        <w:rPr>
          <w:color w:val="006600"/>
        </w:rPr>
        <w:t xml:space="preserve"># </w:t>
      </w:r>
      <w:proofErr w:type="spellStart"/>
      <w:r w:rsidRPr="007C15AF">
        <w:rPr>
          <w:color w:val="006600"/>
        </w:rPr>
        <w:t>numpy</w:t>
      </w:r>
      <w:proofErr w:type="spellEnd"/>
    </w:p>
    <w:p w14:paraId="5CD47BC4" w14:textId="77777777" w:rsidR="00E32AAA" w:rsidRPr="007C15AF" w:rsidRDefault="00E32AAA" w:rsidP="00CD0A94">
      <w:pPr>
        <w:pStyle w:val="CodeBlockVantara"/>
        <w:rPr>
          <w:color w:val="006600"/>
        </w:rPr>
      </w:pPr>
      <w:r w:rsidRPr="007C15AF">
        <w:rPr>
          <w:color w:val="006600"/>
        </w:rPr>
        <w:t># TPOT</w:t>
      </w:r>
    </w:p>
    <w:p w14:paraId="5E9CFE38" w14:textId="77777777" w:rsidR="00E32AAA" w:rsidRDefault="00E32AAA" w:rsidP="00CD0A94">
      <w:pPr>
        <w:pStyle w:val="CodeBlockVantara"/>
      </w:pPr>
    </w:p>
    <w:p w14:paraId="47D19963" w14:textId="77777777" w:rsidR="00E32AAA" w:rsidRPr="007C15AF" w:rsidRDefault="00E32AAA" w:rsidP="00CD0A94">
      <w:pPr>
        <w:pStyle w:val="CodeBlockVantara"/>
        <w:rPr>
          <w:color w:val="006600"/>
        </w:rPr>
      </w:pPr>
      <w:r w:rsidRPr="007C15AF">
        <w:rPr>
          <w:color w:val="006600"/>
        </w:rPr>
        <w:t># import required libraries</w:t>
      </w:r>
    </w:p>
    <w:p w14:paraId="4EF64C25" w14:textId="77777777" w:rsidR="00E32AAA" w:rsidRDefault="00E32AAA" w:rsidP="00CD0A94">
      <w:pPr>
        <w:pStyle w:val="CodeBlockVantara"/>
      </w:pPr>
      <w:r>
        <w:t>import pandas as pd</w:t>
      </w:r>
    </w:p>
    <w:p w14:paraId="59D417D5" w14:textId="77777777" w:rsidR="00E32AAA" w:rsidRDefault="00E32AAA" w:rsidP="00CD0A94">
      <w:pPr>
        <w:pStyle w:val="CodeBlockVantara"/>
      </w:pPr>
      <w:r>
        <w:t xml:space="preserve">import </w:t>
      </w:r>
      <w:proofErr w:type="spellStart"/>
      <w:r>
        <w:t>numpy</w:t>
      </w:r>
      <w:proofErr w:type="spellEnd"/>
      <w:r>
        <w:t xml:space="preserve"> as np</w:t>
      </w:r>
    </w:p>
    <w:p w14:paraId="38A331E7" w14:textId="77777777" w:rsidR="00E32AAA" w:rsidRDefault="00E32AAA" w:rsidP="00CD0A94">
      <w:pPr>
        <w:pStyle w:val="CodeBlockVantara"/>
      </w:pPr>
    </w:p>
    <w:p w14:paraId="67BE377E" w14:textId="77777777" w:rsidR="00E32AAA" w:rsidRDefault="00E32AAA" w:rsidP="00CD0A94">
      <w:pPr>
        <w:pStyle w:val="CodeBlockVantara"/>
      </w:pPr>
      <w:r>
        <w:t xml:space="preserve">from </w:t>
      </w:r>
      <w:proofErr w:type="spellStart"/>
      <w:r>
        <w:t>tpot</w:t>
      </w:r>
      <w:proofErr w:type="spellEnd"/>
      <w:r>
        <w:t xml:space="preserve"> import </w:t>
      </w:r>
      <w:proofErr w:type="spellStart"/>
      <w:r>
        <w:t>TPOTClassifier</w:t>
      </w:r>
      <w:proofErr w:type="spellEnd"/>
    </w:p>
    <w:p w14:paraId="0763CF0B" w14:textId="77777777" w:rsidR="00E32AAA" w:rsidRDefault="00E32AAA" w:rsidP="00CD0A94">
      <w:pPr>
        <w:pStyle w:val="CodeBlockVantara"/>
      </w:pPr>
      <w:r>
        <w:t xml:space="preserve">from </w:t>
      </w:r>
      <w:proofErr w:type="spellStart"/>
      <w:r>
        <w:t>sklearn</w:t>
      </w:r>
      <w:proofErr w:type="spellEnd"/>
      <w:r>
        <w:t xml:space="preserve"> import preprocessing</w:t>
      </w:r>
    </w:p>
    <w:p w14:paraId="1B0A8C8D" w14:textId="77777777" w:rsidR="00E32AAA" w:rsidRDefault="00E32AAA" w:rsidP="00CD0A94">
      <w:pPr>
        <w:pStyle w:val="CodeBlockVantara"/>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EBEAF7F" w14:textId="77777777" w:rsidR="00E32AAA" w:rsidRDefault="00E32AAA" w:rsidP="00CD0A94">
      <w:pPr>
        <w:pStyle w:val="CodeBlockVantara"/>
      </w:pPr>
    </w:p>
    <w:p w14:paraId="745F96C4" w14:textId="77777777" w:rsidR="00E32AAA" w:rsidRPr="007C15AF" w:rsidRDefault="00E32AAA" w:rsidP="00CD0A94">
      <w:pPr>
        <w:pStyle w:val="CodeBlockVantara"/>
        <w:rPr>
          <w:color w:val="006600"/>
        </w:rPr>
      </w:pPr>
      <w:r w:rsidRPr="007C15AF">
        <w:rPr>
          <w:color w:val="006600"/>
        </w:rPr>
        <w:t xml:space="preserve"># the dataset is referenced in the step: </w:t>
      </w:r>
      <w:proofErr w:type="spellStart"/>
      <w:r w:rsidRPr="007C15AF">
        <w:rPr>
          <w:color w:val="006600"/>
        </w:rPr>
        <w:t>sv-change_to_numbers</w:t>
      </w:r>
      <w:proofErr w:type="spellEnd"/>
    </w:p>
    <w:p w14:paraId="1227D252" w14:textId="77777777" w:rsidR="00E32AAA" w:rsidRPr="007C15AF" w:rsidRDefault="00E32AAA" w:rsidP="00CD0A94">
      <w:pPr>
        <w:pStyle w:val="CodeBlockVantara"/>
        <w:rPr>
          <w:color w:val="006600"/>
        </w:rPr>
      </w:pPr>
      <w:r w:rsidRPr="007C15AF">
        <w:rPr>
          <w:color w:val="006600"/>
        </w:rPr>
        <w:t># independent variables (x) are referenced starting at row 1: col 1. -1 references all columns apart from the last</w:t>
      </w:r>
    </w:p>
    <w:p w14:paraId="1CBC43AC" w14:textId="77777777" w:rsidR="00E32AAA" w:rsidRDefault="00E32AAA" w:rsidP="00CD0A94">
      <w:pPr>
        <w:pStyle w:val="CodeBlockVantara"/>
      </w:pPr>
      <w:r>
        <w:t xml:space="preserve">x = </w:t>
      </w:r>
      <w:proofErr w:type="spellStart"/>
      <w:proofErr w:type="gramStart"/>
      <w:r>
        <w:t>dataset.iloc</w:t>
      </w:r>
      <w:proofErr w:type="spellEnd"/>
      <w:proofErr w:type="gramEnd"/>
      <w:r>
        <w:t xml:space="preserve">[:,1:-1].values </w:t>
      </w:r>
    </w:p>
    <w:p w14:paraId="7D7CD394" w14:textId="77777777" w:rsidR="00E32AAA" w:rsidRDefault="00E32AAA" w:rsidP="00CD0A94">
      <w:pPr>
        <w:pStyle w:val="CodeBlockVantara"/>
      </w:pPr>
    </w:p>
    <w:p w14:paraId="38CDDA83" w14:textId="77777777" w:rsidR="00E32AAA" w:rsidRPr="007C15AF" w:rsidRDefault="00E32AAA" w:rsidP="00CD0A94">
      <w:pPr>
        <w:pStyle w:val="CodeBlockVantara"/>
        <w:rPr>
          <w:color w:val="006600"/>
        </w:rPr>
      </w:pPr>
      <w:r w:rsidRPr="007C15AF">
        <w:rPr>
          <w:color w:val="006600"/>
        </w:rPr>
        <w:t># transform features by scaling each feature to a given range</w:t>
      </w:r>
    </w:p>
    <w:p w14:paraId="4C44B645" w14:textId="77777777" w:rsidR="00E32AAA" w:rsidRDefault="00E32AAA" w:rsidP="00CD0A94">
      <w:pPr>
        <w:pStyle w:val="CodeBlockVantara"/>
      </w:pPr>
      <w:proofErr w:type="spellStart"/>
      <w:r>
        <w:t>min_max_scaler</w:t>
      </w:r>
      <w:proofErr w:type="spellEnd"/>
      <w:r>
        <w:t xml:space="preserve"> = </w:t>
      </w:r>
      <w:proofErr w:type="spellStart"/>
      <w:proofErr w:type="gramStart"/>
      <w:r>
        <w:t>preprocessing.MinMaxScaler</w:t>
      </w:r>
      <w:proofErr w:type="spellEnd"/>
      <w:proofErr w:type="gramEnd"/>
      <w:r>
        <w:t>()</w:t>
      </w:r>
    </w:p>
    <w:p w14:paraId="03115760" w14:textId="77777777" w:rsidR="00E32AAA" w:rsidRDefault="00E32AAA" w:rsidP="00CD0A94">
      <w:pPr>
        <w:pStyle w:val="CodeBlockVantara"/>
      </w:pPr>
    </w:p>
    <w:p w14:paraId="4B51BD57" w14:textId="77777777" w:rsidR="00E32AAA" w:rsidRPr="007C15AF" w:rsidRDefault="00E32AAA" w:rsidP="00CD0A94">
      <w:pPr>
        <w:pStyle w:val="CodeBlockVantara"/>
        <w:rPr>
          <w:color w:val="006600"/>
        </w:rPr>
      </w:pPr>
      <w:r w:rsidRPr="007C15AF">
        <w:rPr>
          <w:color w:val="006600"/>
        </w:rPr>
        <w:t># compute the data minimum and maximum for scaling, then transform.</w:t>
      </w:r>
    </w:p>
    <w:p w14:paraId="19D986AE" w14:textId="77777777" w:rsidR="00E32AAA" w:rsidRDefault="00E32AAA" w:rsidP="00CD0A94">
      <w:pPr>
        <w:pStyle w:val="CodeBlockVantara"/>
      </w:pPr>
      <w:proofErr w:type="spellStart"/>
      <w:r>
        <w:t>x_scaled</w:t>
      </w:r>
      <w:proofErr w:type="spellEnd"/>
      <w:r>
        <w:t xml:space="preserve"> = </w:t>
      </w:r>
      <w:proofErr w:type="spellStart"/>
      <w:r>
        <w:t>min_max_scaler.fit_transform</w:t>
      </w:r>
      <w:proofErr w:type="spellEnd"/>
      <w:r>
        <w:t>(x)</w:t>
      </w:r>
    </w:p>
    <w:p w14:paraId="4910840C" w14:textId="77777777" w:rsidR="00E32AAA" w:rsidRDefault="00E32AAA" w:rsidP="00CD0A94">
      <w:pPr>
        <w:pStyle w:val="CodeBlockVantara"/>
      </w:pPr>
    </w:p>
    <w:p w14:paraId="19A69B1A" w14:textId="77777777" w:rsidR="00E32AAA" w:rsidRPr="007C15AF" w:rsidRDefault="00E32AAA" w:rsidP="00CD0A94">
      <w:pPr>
        <w:pStyle w:val="CodeBlockVantara"/>
        <w:rPr>
          <w:color w:val="006600"/>
        </w:rPr>
      </w:pPr>
      <w:r w:rsidRPr="007C15AF">
        <w:rPr>
          <w:color w:val="006600"/>
        </w:rPr>
        <w:t xml:space="preserve"># optional – change to </w:t>
      </w:r>
      <w:proofErr w:type="spellStart"/>
      <w:r w:rsidRPr="007C15AF">
        <w:rPr>
          <w:color w:val="006600"/>
        </w:rPr>
        <w:t>numpy</w:t>
      </w:r>
      <w:proofErr w:type="spellEnd"/>
      <w:r w:rsidRPr="007C15AF">
        <w:rPr>
          <w:color w:val="006600"/>
        </w:rPr>
        <w:t xml:space="preserve"> array</w:t>
      </w:r>
    </w:p>
    <w:p w14:paraId="2798E6A6" w14:textId="77777777" w:rsidR="00E32AAA" w:rsidRDefault="00E32AAA" w:rsidP="00CD0A94">
      <w:pPr>
        <w:pStyle w:val="CodeBlockVantara"/>
      </w:pPr>
      <w:r>
        <w:t>X=</w:t>
      </w:r>
      <w:proofErr w:type="spellStart"/>
      <w:r>
        <w:t>np.asarray</w:t>
      </w:r>
      <w:proofErr w:type="spellEnd"/>
      <w:r>
        <w:t>(</w:t>
      </w:r>
      <w:proofErr w:type="spellStart"/>
      <w:r>
        <w:t>x_scaled</w:t>
      </w:r>
      <w:proofErr w:type="spellEnd"/>
      <w:r>
        <w:t>)</w:t>
      </w:r>
    </w:p>
    <w:p w14:paraId="2FD53C9B" w14:textId="77777777" w:rsidR="00E32AAA" w:rsidRDefault="00E32AAA" w:rsidP="00CD0A94">
      <w:pPr>
        <w:pStyle w:val="CodeBlockVantara"/>
      </w:pPr>
      <w:r>
        <w:t>y=</w:t>
      </w:r>
      <w:proofErr w:type="spellStart"/>
      <w:proofErr w:type="gramStart"/>
      <w:r>
        <w:t>np.asarray</w:t>
      </w:r>
      <w:proofErr w:type="spellEnd"/>
      <w:proofErr w:type="gramEnd"/>
      <w:r>
        <w:t>(</w:t>
      </w:r>
      <w:proofErr w:type="spellStart"/>
      <w:r>
        <w:t>dataset.iloc</w:t>
      </w:r>
      <w:proofErr w:type="spellEnd"/>
      <w:r>
        <w:t>[:,-1])</w:t>
      </w:r>
    </w:p>
    <w:p w14:paraId="2282D908" w14:textId="77777777" w:rsidR="00E32AAA" w:rsidRDefault="00E32AAA" w:rsidP="00CD0A94">
      <w:pPr>
        <w:pStyle w:val="CodeBlockVantara"/>
      </w:pPr>
    </w:p>
    <w:p w14:paraId="10CCCFC4" w14:textId="77777777" w:rsidR="00E32AAA" w:rsidRPr="007C15AF" w:rsidRDefault="00E32AAA" w:rsidP="00CD0A94">
      <w:pPr>
        <w:pStyle w:val="CodeBlockVantara"/>
        <w:rPr>
          <w:color w:val="006600"/>
        </w:rPr>
      </w:pPr>
      <w:r w:rsidRPr="007C15AF">
        <w:rPr>
          <w:color w:val="006600"/>
        </w:rPr>
        <w:t># split the dataset into train and test. Test size is set at 75% of dataset (10,000 rows)</w:t>
      </w:r>
    </w:p>
    <w:p w14:paraId="1C4B4D19" w14:textId="77777777" w:rsidR="00E32AAA" w:rsidRPr="007C15AF" w:rsidRDefault="00E32AAA" w:rsidP="00CD0A94">
      <w:pPr>
        <w:pStyle w:val="CodeBlockVantara"/>
        <w:rPr>
          <w:color w:val="006600"/>
        </w:rPr>
      </w:pPr>
      <w:r w:rsidRPr="007C15AF">
        <w:rPr>
          <w:color w:val="006600"/>
        </w:rPr>
        <w:t xml:space="preserve"># further details on </w:t>
      </w:r>
      <w:proofErr w:type="spellStart"/>
      <w:r w:rsidRPr="007C15AF">
        <w:rPr>
          <w:color w:val="006600"/>
        </w:rPr>
        <w:t>random_state</w:t>
      </w:r>
      <w:proofErr w:type="spellEnd"/>
      <w:r w:rsidRPr="007C15AF">
        <w:rPr>
          <w:color w:val="006600"/>
        </w:rPr>
        <w:t xml:space="preserve">: </w:t>
      </w:r>
    </w:p>
    <w:p w14:paraId="0FD98915" w14:textId="77777777" w:rsidR="00E32AAA" w:rsidRPr="007C15AF" w:rsidRDefault="00E32AAA" w:rsidP="00CD0A94">
      <w:pPr>
        <w:pStyle w:val="CodeBlockVantara"/>
        <w:rPr>
          <w:color w:val="006600"/>
        </w:rPr>
      </w:pPr>
      <w:r w:rsidRPr="007C15AF">
        <w:rPr>
          <w:color w:val="006600"/>
        </w:rPr>
        <w:t># https://het.as.utexas.edu/HET/Software/Numpy/reference/generated/numpy.random.RandomState.html</w:t>
      </w:r>
    </w:p>
    <w:p w14:paraId="276CABAB" w14:textId="77777777" w:rsidR="00E32AAA" w:rsidRDefault="00E32AAA" w:rsidP="00CD0A94">
      <w:pPr>
        <w:pStyle w:val="CodeBlockVantara"/>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=0.75, </w:t>
      </w:r>
      <w:proofErr w:type="spellStart"/>
      <w:r>
        <w:t>random_state</w:t>
      </w:r>
      <w:proofErr w:type="spellEnd"/>
      <w:r>
        <w:t>=None)</w:t>
      </w:r>
    </w:p>
    <w:p w14:paraId="0F028C13" w14:textId="77777777" w:rsidR="00E32AAA" w:rsidRDefault="00E32AAA" w:rsidP="00CD0A94">
      <w:pPr>
        <w:pStyle w:val="CodeBlockVantara"/>
      </w:pPr>
    </w:p>
    <w:p w14:paraId="6FC47D48" w14:textId="77777777" w:rsidR="00E32AAA" w:rsidRPr="007C15AF" w:rsidRDefault="00E32AAA" w:rsidP="00CD0A94">
      <w:pPr>
        <w:pStyle w:val="CodeBlockVantara"/>
        <w:rPr>
          <w:color w:val="006600"/>
        </w:rPr>
      </w:pPr>
      <w:r w:rsidRPr="007C15AF">
        <w:rPr>
          <w:color w:val="006600"/>
        </w:rPr>
        <w:t># set TPOT parameters (see Appendix: B for further details)</w:t>
      </w:r>
    </w:p>
    <w:p w14:paraId="60071ED4" w14:textId="77777777" w:rsidR="00E32AAA" w:rsidRDefault="00E32AAA" w:rsidP="00CD0A94">
      <w:pPr>
        <w:pStyle w:val="CodeBlockVantara"/>
      </w:pPr>
      <w:proofErr w:type="spellStart"/>
      <w:r>
        <w:t>tpot</w:t>
      </w:r>
      <w:proofErr w:type="spellEnd"/>
      <w:r>
        <w:t xml:space="preserve"> = </w:t>
      </w:r>
      <w:proofErr w:type="spellStart"/>
      <w:proofErr w:type="gramStart"/>
      <w:r>
        <w:t>TPOTClassifier</w:t>
      </w:r>
      <w:proofErr w:type="spellEnd"/>
      <w:r>
        <w:t>(</w:t>
      </w:r>
      <w:proofErr w:type="gramEnd"/>
      <w:r>
        <w:t xml:space="preserve">generations=1, verbosity=2, </w:t>
      </w:r>
      <w:proofErr w:type="spellStart"/>
      <w:r>
        <w:t>population_size</w:t>
      </w:r>
      <w:proofErr w:type="spellEnd"/>
      <w:r>
        <w:t xml:space="preserve">=100, scoring='accuracy', </w:t>
      </w:r>
      <w:proofErr w:type="spellStart"/>
      <w:r>
        <w:t>config_dict</w:t>
      </w:r>
      <w:proofErr w:type="spellEnd"/>
      <w:r>
        <w:t>='TPOT light')</w:t>
      </w:r>
    </w:p>
    <w:p w14:paraId="0C36859B" w14:textId="77777777" w:rsidR="00E32AAA" w:rsidRDefault="00E32AAA" w:rsidP="00CD0A94">
      <w:pPr>
        <w:pStyle w:val="CodeBlockVantara"/>
      </w:pPr>
      <w:proofErr w:type="spellStart"/>
      <w:proofErr w:type="gramStart"/>
      <w:r>
        <w:t>tpot.fit</w:t>
      </w:r>
      <w:proofErr w:type="spellEnd"/>
      <w:r>
        <w:t>(</w:t>
      </w:r>
      <w:proofErr w:type="spellStart"/>
      <w:proofErr w:type="gramEnd"/>
      <w:r>
        <w:t>X_train</w:t>
      </w:r>
      <w:proofErr w:type="spellEnd"/>
      <w:r>
        <w:t xml:space="preserve">, </w:t>
      </w:r>
      <w:proofErr w:type="spellStart"/>
      <w:r>
        <w:t>y_train</w:t>
      </w:r>
      <w:proofErr w:type="spellEnd"/>
      <w:r>
        <w:t>)</w:t>
      </w:r>
    </w:p>
    <w:p w14:paraId="22B055F0" w14:textId="77777777" w:rsidR="00E32AAA" w:rsidRDefault="00E32AAA" w:rsidP="00CD0A94">
      <w:pPr>
        <w:pStyle w:val="CodeBlockVantara"/>
      </w:pPr>
      <w:proofErr w:type="spellStart"/>
      <w:r>
        <w:t>output_score</w:t>
      </w:r>
      <w:proofErr w:type="spellEnd"/>
      <w:r>
        <w:t>=</w:t>
      </w:r>
      <w:proofErr w:type="gramStart"/>
      <w:r>
        <w:t>str(</w:t>
      </w:r>
      <w:proofErr w:type="spellStart"/>
      <w:proofErr w:type="gramEnd"/>
      <w:r>
        <w:t>tpot.score</w:t>
      </w:r>
      <w:proofErr w:type="spellEnd"/>
      <w:r>
        <w:t>(</w:t>
      </w:r>
      <w:proofErr w:type="spellStart"/>
      <w:r>
        <w:t>X_test</w:t>
      </w:r>
      <w:proofErr w:type="spellEnd"/>
      <w:r>
        <w:t xml:space="preserve">, </w:t>
      </w:r>
      <w:proofErr w:type="spellStart"/>
      <w:r>
        <w:t>y_test</w:t>
      </w:r>
      <w:proofErr w:type="spellEnd"/>
      <w:r>
        <w:t>))</w:t>
      </w:r>
    </w:p>
    <w:p w14:paraId="61DDAEBA" w14:textId="77777777" w:rsidR="00E32AAA" w:rsidRDefault="00E32AAA" w:rsidP="00CD0A94">
      <w:pPr>
        <w:pStyle w:val="CodeBlockVantara"/>
      </w:pPr>
    </w:p>
    <w:p w14:paraId="10850DE9" w14:textId="77777777" w:rsidR="00E32AAA" w:rsidRPr="007C15AF" w:rsidRDefault="00E32AAA" w:rsidP="00CD0A94">
      <w:pPr>
        <w:pStyle w:val="CodeBlockVantara"/>
        <w:rPr>
          <w:color w:val="006600"/>
        </w:rPr>
      </w:pPr>
      <w:r w:rsidRPr="007C15AF">
        <w:rPr>
          <w:color w:val="006600"/>
        </w:rPr>
        <w:t># export TPOT results as python script</w:t>
      </w:r>
    </w:p>
    <w:p w14:paraId="5B734C2E" w14:textId="77777777" w:rsidR="00E32AAA" w:rsidRDefault="00E32AAA" w:rsidP="00CD0A94">
      <w:pPr>
        <w:pStyle w:val="CodeBlockVantara"/>
      </w:pPr>
      <w:proofErr w:type="spellStart"/>
      <w:proofErr w:type="gramStart"/>
      <w:r>
        <w:t>tpot.export</w:t>
      </w:r>
      <w:proofErr w:type="spellEnd"/>
      <w:proofErr w:type="gramEnd"/>
      <w:r>
        <w:t>('tpot_creditcard_pipeline.py')</w:t>
      </w:r>
    </w:p>
    <w:p w14:paraId="713E64D0" w14:textId="77777777" w:rsidR="00E32AAA" w:rsidRDefault="00E32AAA" w:rsidP="00CD0A94">
      <w:pPr>
        <w:pStyle w:val="CodeBlockVantara"/>
      </w:pPr>
    </w:p>
    <w:p w14:paraId="01AE732E" w14:textId="77777777" w:rsidR="00E32AAA" w:rsidRPr="007C15AF" w:rsidRDefault="00E32AAA" w:rsidP="00CD0A94">
      <w:pPr>
        <w:pStyle w:val="CodeBlockVantara"/>
        <w:rPr>
          <w:color w:val="006600"/>
        </w:rPr>
      </w:pPr>
      <w:r w:rsidRPr="007C15AF">
        <w:rPr>
          <w:color w:val="006600"/>
        </w:rPr>
        <w:t># print the TPOT result</w:t>
      </w:r>
    </w:p>
    <w:p w14:paraId="1C8569AE" w14:textId="77777777" w:rsidR="00E32AAA" w:rsidRDefault="00E32AAA" w:rsidP="00CD0A94">
      <w:pPr>
        <w:pStyle w:val="CodeBlockVantara"/>
      </w:pPr>
      <w:proofErr w:type="gramStart"/>
      <w:r>
        <w:t>print(</w:t>
      </w:r>
      <w:proofErr w:type="spellStart"/>
      <w:proofErr w:type="gramEnd"/>
      <w:r>
        <w:t>tpot.score</w:t>
      </w:r>
      <w:proofErr w:type="spellEnd"/>
      <w:r>
        <w:t>(</w:t>
      </w:r>
      <w:proofErr w:type="spellStart"/>
      <w:r>
        <w:t>X_test</w:t>
      </w:r>
      <w:proofErr w:type="spellEnd"/>
      <w:r>
        <w:t xml:space="preserve">, </w:t>
      </w:r>
      <w:proofErr w:type="spellStart"/>
      <w:r>
        <w:t>y_test</w:t>
      </w:r>
      <w:proofErr w:type="spellEnd"/>
      <w:r>
        <w:t>))</w:t>
      </w:r>
    </w:p>
    <w:p w14:paraId="4533F402" w14:textId="77777777" w:rsidR="00E32AAA" w:rsidRDefault="00E32AAA" w:rsidP="00CD0A94">
      <w:pPr>
        <w:pStyle w:val="CodeBlockVantara"/>
      </w:pPr>
    </w:p>
    <w:p w14:paraId="7524B941" w14:textId="77777777" w:rsidR="00E32AAA" w:rsidRPr="007C15AF" w:rsidRDefault="00E32AAA" w:rsidP="00CD0A94">
      <w:pPr>
        <w:pStyle w:val="CodeBlockVantara"/>
        <w:rPr>
          <w:color w:val="006600"/>
        </w:rPr>
      </w:pPr>
      <w:r w:rsidRPr="007C15AF">
        <w:rPr>
          <w:color w:val="006600"/>
        </w:rPr>
        <w:t xml:space="preserve"># PDI output fields which are defined in a </w:t>
      </w:r>
      <w:proofErr w:type="spellStart"/>
      <w:r w:rsidRPr="007C15AF">
        <w:rPr>
          <w:color w:val="006600"/>
        </w:rPr>
        <w:t>dataframe</w:t>
      </w:r>
      <w:proofErr w:type="spellEnd"/>
      <w:r w:rsidRPr="007C15AF">
        <w:rPr>
          <w:color w:val="006600"/>
        </w:rPr>
        <w:t xml:space="preserve"> which is mapped to a PDI output field: </w:t>
      </w:r>
      <w:proofErr w:type="spellStart"/>
      <w:r w:rsidRPr="007C15AF">
        <w:rPr>
          <w:color w:val="006600"/>
        </w:rPr>
        <w:t>model_df</w:t>
      </w:r>
      <w:proofErr w:type="spellEnd"/>
    </w:p>
    <w:p w14:paraId="1CE3EC39" w14:textId="77777777" w:rsidR="00E32AAA" w:rsidRDefault="00E32AAA" w:rsidP="00CD0A94">
      <w:pPr>
        <w:pStyle w:val="CodeBlockVantara"/>
      </w:pPr>
      <w:proofErr w:type="spellStart"/>
      <w:r>
        <w:t>model_name</w:t>
      </w:r>
      <w:proofErr w:type="spellEnd"/>
      <w:r>
        <w:t>=[</w:t>
      </w:r>
      <w:proofErr w:type="gramStart"/>
      <w:r>
        <w:t>x[</w:t>
      </w:r>
      <w:proofErr w:type="gramEnd"/>
      <w:r>
        <w:t xml:space="preserve">0] for x in </w:t>
      </w:r>
      <w:proofErr w:type="spellStart"/>
      <w:r>
        <w:t>tpot.evaluated_individuals_.items</w:t>
      </w:r>
      <w:proofErr w:type="spellEnd"/>
      <w:r>
        <w:t>()]</w:t>
      </w:r>
    </w:p>
    <w:p w14:paraId="6EEA190D" w14:textId="77777777" w:rsidR="00E32AAA" w:rsidRDefault="00E32AAA" w:rsidP="00CD0A94">
      <w:pPr>
        <w:pStyle w:val="CodeBlockVantara"/>
      </w:pPr>
      <w:proofErr w:type="spellStart"/>
      <w:r>
        <w:t>model_gen</w:t>
      </w:r>
      <w:proofErr w:type="spellEnd"/>
      <w:r>
        <w:t>=[x[</w:t>
      </w:r>
      <w:proofErr w:type="gramStart"/>
      <w:r>
        <w:t>1][</w:t>
      </w:r>
      <w:proofErr w:type="gramEnd"/>
      <w:r>
        <w:t xml:space="preserve">'generation'] for x in </w:t>
      </w:r>
      <w:proofErr w:type="spellStart"/>
      <w:r>
        <w:t>tpot.evaluated_individuals_.items</w:t>
      </w:r>
      <w:proofErr w:type="spellEnd"/>
      <w:r>
        <w:t>()]</w:t>
      </w:r>
    </w:p>
    <w:p w14:paraId="25CFF977" w14:textId="77777777" w:rsidR="00E32AAA" w:rsidRDefault="00E32AAA" w:rsidP="00CD0A94">
      <w:pPr>
        <w:pStyle w:val="CodeBlockVantara"/>
      </w:pPr>
      <w:proofErr w:type="spellStart"/>
      <w:r>
        <w:t>model_mut</w:t>
      </w:r>
      <w:proofErr w:type="spellEnd"/>
      <w:r>
        <w:t>=[x[</w:t>
      </w:r>
      <w:proofErr w:type="gramStart"/>
      <w:r>
        <w:t>1][</w:t>
      </w:r>
      <w:proofErr w:type="gramEnd"/>
      <w:r>
        <w:t>'</w:t>
      </w:r>
      <w:proofErr w:type="spellStart"/>
      <w:r>
        <w:t>mutation_count</w:t>
      </w:r>
      <w:proofErr w:type="spellEnd"/>
      <w:r>
        <w:t xml:space="preserve">'] for x in </w:t>
      </w:r>
      <w:proofErr w:type="spellStart"/>
      <w:r>
        <w:t>tpot.evaluated_individuals_.items</w:t>
      </w:r>
      <w:proofErr w:type="spellEnd"/>
      <w:r>
        <w:t>()]</w:t>
      </w:r>
    </w:p>
    <w:p w14:paraId="36A219E1" w14:textId="77777777" w:rsidR="00E32AAA" w:rsidRDefault="00E32AAA" w:rsidP="00CD0A94">
      <w:pPr>
        <w:pStyle w:val="CodeBlockVantara"/>
      </w:pPr>
      <w:proofErr w:type="spellStart"/>
      <w:r>
        <w:t>model_cross</w:t>
      </w:r>
      <w:proofErr w:type="spellEnd"/>
      <w:r>
        <w:t>=[x[</w:t>
      </w:r>
      <w:proofErr w:type="gramStart"/>
      <w:r>
        <w:t>1][</w:t>
      </w:r>
      <w:proofErr w:type="gramEnd"/>
      <w:r>
        <w:t>'</w:t>
      </w:r>
      <w:proofErr w:type="spellStart"/>
      <w:r>
        <w:t>crossover_count</w:t>
      </w:r>
      <w:proofErr w:type="spellEnd"/>
      <w:r>
        <w:t xml:space="preserve">'] for x in </w:t>
      </w:r>
      <w:proofErr w:type="spellStart"/>
      <w:r>
        <w:t>tpot.evaluated_individuals_.items</w:t>
      </w:r>
      <w:proofErr w:type="spellEnd"/>
      <w:r>
        <w:t>()]</w:t>
      </w:r>
    </w:p>
    <w:p w14:paraId="03C7A9CE" w14:textId="77777777" w:rsidR="00E32AAA" w:rsidRDefault="00E32AAA" w:rsidP="00CD0A94">
      <w:pPr>
        <w:pStyle w:val="CodeBlockVantara"/>
      </w:pPr>
      <w:proofErr w:type="spellStart"/>
      <w:r>
        <w:t>model_predec</w:t>
      </w:r>
      <w:proofErr w:type="spellEnd"/>
      <w:r>
        <w:t>=[x[</w:t>
      </w:r>
      <w:proofErr w:type="gramStart"/>
      <w:r>
        <w:t>1][</w:t>
      </w:r>
      <w:proofErr w:type="gramEnd"/>
      <w:r>
        <w:t xml:space="preserve">'predecessor'] for x in </w:t>
      </w:r>
      <w:proofErr w:type="spellStart"/>
      <w:r>
        <w:t>tpot.evaluated_individuals_.items</w:t>
      </w:r>
      <w:proofErr w:type="spellEnd"/>
      <w:r>
        <w:t>()]</w:t>
      </w:r>
    </w:p>
    <w:p w14:paraId="1DC9E7E1" w14:textId="77777777" w:rsidR="00E32AAA" w:rsidRDefault="00E32AAA" w:rsidP="00CD0A94">
      <w:pPr>
        <w:pStyle w:val="CodeBlockVantara"/>
      </w:pPr>
      <w:proofErr w:type="spellStart"/>
      <w:r>
        <w:t>model_opp</w:t>
      </w:r>
      <w:proofErr w:type="spellEnd"/>
      <w:r>
        <w:t>=[x[</w:t>
      </w:r>
      <w:proofErr w:type="gramStart"/>
      <w:r>
        <w:t>1][</w:t>
      </w:r>
      <w:proofErr w:type="gramEnd"/>
      <w:r>
        <w:t>'</w:t>
      </w:r>
      <w:proofErr w:type="spellStart"/>
      <w:r>
        <w:t>operator_count</w:t>
      </w:r>
      <w:proofErr w:type="spellEnd"/>
      <w:r>
        <w:t xml:space="preserve">'] for x in </w:t>
      </w:r>
      <w:proofErr w:type="spellStart"/>
      <w:r>
        <w:t>tpot.evaluated_individuals_.items</w:t>
      </w:r>
      <w:proofErr w:type="spellEnd"/>
      <w:r>
        <w:t>()]</w:t>
      </w:r>
    </w:p>
    <w:p w14:paraId="65D16460" w14:textId="77777777" w:rsidR="00E32AAA" w:rsidRDefault="00E32AAA" w:rsidP="00CD0A94">
      <w:pPr>
        <w:pStyle w:val="CodeBlockVantara"/>
      </w:pPr>
      <w:proofErr w:type="spellStart"/>
      <w:r>
        <w:t>model_cv</w:t>
      </w:r>
      <w:proofErr w:type="spellEnd"/>
      <w:r>
        <w:t>=[str(y[</w:t>
      </w:r>
      <w:proofErr w:type="gramStart"/>
      <w:r>
        <w:t>1][</w:t>
      </w:r>
      <w:proofErr w:type="gramEnd"/>
      <w:r>
        <w:t>'</w:t>
      </w:r>
      <w:proofErr w:type="spellStart"/>
      <w:r>
        <w:t>internal_cv_score</w:t>
      </w:r>
      <w:proofErr w:type="spellEnd"/>
      <w:r>
        <w:t xml:space="preserve">']) for y in </w:t>
      </w:r>
      <w:proofErr w:type="spellStart"/>
      <w:r>
        <w:t>tpot.evaluated_individuals_.items</w:t>
      </w:r>
      <w:proofErr w:type="spellEnd"/>
      <w:r>
        <w:t>()]</w:t>
      </w:r>
    </w:p>
    <w:p w14:paraId="2D049536" w14:textId="77777777" w:rsidR="00E32AAA" w:rsidRDefault="00E32AAA" w:rsidP="00CD0A94">
      <w:pPr>
        <w:pStyle w:val="CodeBlockVantara"/>
      </w:pPr>
      <w:r>
        <w:t>model_list=list(zip(model_</w:t>
      </w:r>
      <w:proofErr w:type="gramStart"/>
      <w:r>
        <w:t>name,model</w:t>
      </w:r>
      <w:proofErr w:type="gramEnd"/>
      <w:r>
        <w:t>_gen,model_mut,model_cross,model_predec,model_opp,model_cv))</w:t>
      </w:r>
    </w:p>
    <w:p w14:paraId="23DD0665" w14:textId="77777777" w:rsidR="00E32AAA" w:rsidRDefault="00E32AAA" w:rsidP="00CD0A94">
      <w:pPr>
        <w:pStyle w:val="CodeBlockVantara"/>
      </w:pPr>
      <w:r>
        <w:t>model_df=</w:t>
      </w:r>
      <w:proofErr w:type="gramStart"/>
      <w:r>
        <w:t>pd.DataFrame</w:t>
      </w:r>
      <w:proofErr w:type="gramEnd"/>
      <w:r>
        <w:t>(model_list,columns=['pipe','generation','mutation','crossover','predecessor','operator','cv'])</w:t>
      </w:r>
    </w:p>
    <w:p w14:paraId="714B18FF" w14:textId="4B83312B" w:rsidR="00CD0A94" w:rsidRDefault="00CD0A94">
      <w:pPr>
        <w:widowControl/>
        <w:spacing w:before="0" w:after="160"/>
        <w:jc w:val="left"/>
      </w:pPr>
      <w:r>
        <w:br w:type="page"/>
      </w:r>
    </w:p>
    <w:p w14:paraId="03022ABF" w14:textId="5B07ADB4" w:rsidR="00E32AAA" w:rsidRDefault="00CD0A94" w:rsidP="00E619A4">
      <w:pPr>
        <w:pStyle w:val="Heading1Vantara"/>
      </w:pPr>
      <w:bookmarkStart w:id="28" w:name="AppendixB"/>
      <w:r>
        <w:lastRenderedPageBreak/>
        <w:t>Appendix B: TPOT Parameters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48"/>
        <w:gridCol w:w="3097"/>
        <w:gridCol w:w="3905"/>
      </w:tblGrid>
      <w:tr w:rsidR="00CD0A94" w:rsidRPr="000B1DEE" w14:paraId="2BCE5C70" w14:textId="77777777" w:rsidTr="004C52EF">
        <w:trPr>
          <w:cantSplit/>
          <w:tblHeader/>
        </w:trPr>
        <w:tc>
          <w:tcPr>
            <w:tcW w:w="2348" w:type="dxa"/>
            <w:shd w:val="clear" w:color="auto" w:fill="CC0000"/>
          </w:tcPr>
          <w:bookmarkEnd w:id="28"/>
          <w:p w14:paraId="64705131" w14:textId="5A6EF885" w:rsidR="00CD0A94" w:rsidRPr="000B1DEE" w:rsidRDefault="00CD0A94" w:rsidP="00CD0A94">
            <w:pPr>
              <w:pStyle w:val="TableHeaderRowVantara"/>
            </w:pPr>
            <w:r>
              <w:t>Parameter</w:t>
            </w:r>
          </w:p>
        </w:tc>
        <w:tc>
          <w:tcPr>
            <w:tcW w:w="3097" w:type="dxa"/>
            <w:shd w:val="clear" w:color="auto" w:fill="CC0000"/>
          </w:tcPr>
          <w:p w14:paraId="730D7744" w14:textId="63E40CA6" w:rsidR="00CD0A94" w:rsidRDefault="00CD0A94" w:rsidP="00CD0A94">
            <w:pPr>
              <w:pStyle w:val="TableHeaderRowVantara"/>
            </w:pPr>
            <w:r>
              <w:t>Valid values</w:t>
            </w:r>
          </w:p>
        </w:tc>
        <w:tc>
          <w:tcPr>
            <w:tcW w:w="3905" w:type="dxa"/>
            <w:shd w:val="clear" w:color="auto" w:fill="CC0000"/>
          </w:tcPr>
          <w:p w14:paraId="43E7B9C4" w14:textId="432145F9" w:rsidR="00CD0A94" w:rsidRPr="000B1DEE" w:rsidRDefault="00CD0A94" w:rsidP="00CD0A94">
            <w:pPr>
              <w:pStyle w:val="TableHeaderRowVantara"/>
            </w:pPr>
            <w:r>
              <w:t>Effect</w:t>
            </w:r>
          </w:p>
        </w:tc>
      </w:tr>
      <w:tr w:rsidR="00CD0A94" w:rsidRPr="000B1DEE" w14:paraId="27315A2B" w14:textId="77777777" w:rsidTr="004C52EF">
        <w:trPr>
          <w:cantSplit/>
        </w:trPr>
        <w:tc>
          <w:tcPr>
            <w:tcW w:w="2348" w:type="dxa"/>
            <w:vAlign w:val="center"/>
          </w:tcPr>
          <w:p w14:paraId="26BCEC10" w14:textId="27CF1AF9" w:rsidR="00CD0A94" w:rsidRPr="00430475" w:rsidRDefault="00CD0A94" w:rsidP="00CD0A94">
            <w:pPr>
              <w:pStyle w:val="TableCellNormalVantara"/>
              <w:rPr>
                <w:b/>
                <w:bCs/>
              </w:rPr>
            </w:pPr>
            <w:r>
              <w:rPr>
                <w:b/>
                <w:bCs/>
              </w:rPr>
              <w:t>generation</w:t>
            </w:r>
          </w:p>
        </w:tc>
        <w:tc>
          <w:tcPr>
            <w:tcW w:w="3097" w:type="dxa"/>
            <w:vAlign w:val="center"/>
          </w:tcPr>
          <w:p w14:paraId="6F1BC3C9" w14:textId="10E858EF" w:rsidR="00CD0A94" w:rsidRDefault="00CD0A94" w:rsidP="00CD0A94">
            <w:pPr>
              <w:pStyle w:val="ParagraphNormalVantara"/>
              <w:jc w:val="left"/>
            </w:pPr>
            <w:r>
              <w:t>Any positive integer</w:t>
            </w:r>
          </w:p>
        </w:tc>
        <w:tc>
          <w:tcPr>
            <w:tcW w:w="3905" w:type="dxa"/>
            <w:vAlign w:val="center"/>
          </w:tcPr>
          <w:p w14:paraId="38B8DE35" w14:textId="29949128" w:rsidR="00CD0A94" w:rsidRPr="000B1DEE" w:rsidRDefault="004C52EF" w:rsidP="00CD0A94">
            <w:pPr>
              <w:pStyle w:val="ParagraphNormalVantara"/>
              <w:jc w:val="left"/>
            </w:pPr>
            <w:r w:rsidRPr="004C52EF">
              <w:t xml:space="preserve">The number of generations to run pipeline optimization over. Generally, TPOT will work better when you give it more generations (and therefore time) to optimize over. TPOT will evaluate </w:t>
            </w:r>
            <w:r w:rsidRPr="004C52EF">
              <w:rPr>
                <w:rFonts w:ascii="Courier New" w:hAnsi="Courier New" w:cs="Courier New"/>
              </w:rPr>
              <w:t>generations</w:t>
            </w:r>
            <w:r w:rsidRPr="004C52EF">
              <w:t xml:space="preserve"> x </w:t>
            </w:r>
            <w:proofErr w:type="spellStart"/>
            <w:r w:rsidRPr="004C52EF">
              <w:rPr>
                <w:rFonts w:ascii="Courier New" w:hAnsi="Courier New" w:cs="Courier New"/>
              </w:rPr>
              <w:t>population_size</w:t>
            </w:r>
            <w:proofErr w:type="spellEnd"/>
            <w:r w:rsidRPr="004C52EF">
              <w:t xml:space="preserve"> number of pipelines in total.</w:t>
            </w:r>
          </w:p>
        </w:tc>
      </w:tr>
      <w:tr w:rsidR="004C52EF" w:rsidRPr="000B1DEE" w14:paraId="30F1BCFB" w14:textId="77777777" w:rsidTr="004C52EF">
        <w:trPr>
          <w:cantSplit/>
        </w:trPr>
        <w:tc>
          <w:tcPr>
            <w:tcW w:w="2348" w:type="dxa"/>
            <w:vAlign w:val="center"/>
          </w:tcPr>
          <w:p w14:paraId="1888EC6E" w14:textId="1CF3DC50" w:rsidR="004C52EF" w:rsidRDefault="004C52EF" w:rsidP="00CD0A94">
            <w:pPr>
              <w:pStyle w:val="TableCellNormalVantara"/>
              <w:rPr>
                <w:b/>
                <w:bCs/>
              </w:rPr>
            </w:pPr>
            <w:proofErr w:type="spellStart"/>
            <w:r>
              <w:rPr>
                <w:b/>
                <w:bCs/>
              </w:rPr>
              <w:t>population_size</w:t>
            </w:r>
            <w:proofErr w:type="spellEnd"/>
          </w:p>
        </w:tc>
        <w:tc>
          <w:tcPr>
            <w:tcW w:w="3097" w:type="dxa"/>
            <w:vAlign w:val="center"/>
          </w:tcPr>
          <w:p w14:paraId="57E30091" w14:textId="0BDF3ABB" w:rsidR="004C52EF" w:rsidRDefault="004C52EF" w:rsidP="00CD0A94">
            <w:pPr>
              <w:pStyle w:val="ParagraphNormalVantara"/>
              <w:jc w:val="left"/>
            </w:pPr>
            <w:r>
              <w:t>Any positive integer</w:t>
            </w:r>
          </w:p>
        </w:tc>
        <w:tc>
          <w:tcPr>
            <w:tcW w:w="3905" w:type="dxa"/>
            <w:vAlign w:val="center"/>
          </w:tcPr>
          <w:p w14:paraId="3A9994E4" w14:textId="01C2AE98" w:rsidR="004C52EF" w:rsidRPr="004C52EF" w:rsidRDefault="004C52EF" w:rsidP="00CD0A94">
            <w:pPr>
              <w:pStyle w:val="ParagraphNormalVantara"/>
              <w:jc w:val="left"/>
            </w:pPr>
            <w:r>
              <w:t xml:space="preserve">The number of individuals in the GP population. </w:t>
            </w:r>
            <w:r w:rsidRPr="004C52EF">
              <w:t xml:space="preserve">Generally, TPOT will work better when you give it more generations (and therefore time) to optimize over. TPOT will evaluate </w:t>
            </w:r>
            <w:r w:rsidRPr="004C52EF">
              <w:rPr>
                <w:rFonts w:ascii="Courier New" w:hAnsi="Courier New" w:cs="Courier New"/>
              </w:rPr>
              <w:t>generations</w:t>
            </w:r>
            <w:r w:rsidRPr="004C52EF">
              <w:t xml:space="preserve"> x </w:t>
            </w:r>
            <w:proofErr w:type="spellStart"/>
            <w:r w:rsidRPr="004C52EF">
              <w:rPr>
                <w:rFonts w:ascii="Courier New" w:hAnsi="Courier New" w:cs="Courier New"/>
              </w:rPr>
              <w:t>population_size</w:t>
            </w:r>
            <w:proofErr w:type="spellEnd"/>
            <w:r w:rsidRPr="004C52EF">
              <w:t xml:space="preserve"> number of pipelines in total.</w:t>
            </w:r>
          </w:p>
        </w:tc>
      </w:tr>
      <w:tr w:rsidR="004C52EF" w:rsidRPr="000B1DEE" w14:paraId="76DE7376" w14:textId="77777777" w:rsidTr="004C52EF">
        <w:trPr>
          <w:cantSplit/>
        </w:trPr>
        <w:tc>
          <w:tcPr>
            <w:tcW w:w="2348" w:type="dxa"/>
            <w:vAlign w:val="center"/>
          </w:tcPr>
          <w:p w14:paraId="61AF6C09" w14:textId="74F06390" w:rsidR="004C52EF" w:rsidRDefault="004C52EF" w:rsidP="00CD0A94">
            <w:pPr>
              <w:pStyle w:val="TableCellNormalVantara"/>
              <w:rPr>
                <w:b/>
                <w:bCs/>
              </w:rPr>
            </w:pPr>
            <w:proofErr w:type="spellStart"/>
            <w:r>
              <w:rPr>
                <w:b/>
                <w:bCs/>
              </w:rPr>
              <w:t>mutation_rate</w:t>
            </w:r>
            <w:proofErr w:type="spellEnd"/>
          </w:p>
        </w:tc>
        <w:tc>
          <w:tcPr>
            <w:tcW w:w="3097" w:type="dxa"/>
            <w:vAlign w:val="center"/>
          </w:tcPr>
          <w:p w14:paraId="21D083F1" w14:textId="505EFE01" w:rsidR="004C52EF" w:rsidRPr="004C52EF" w:rsidRDefault="004C52EF" w:rsidP="00CD0A94">
            <w:pPr>
              <w:pStyle w:val="ParagraphNormalVantara"/>
              <w:jc w:val="left"/>
              <w:rPr>
                <w:rFonts w:ascii="Courier New" w:hAnsi="Courier New" w:cs="Courier New"/>
              </w:rPr>
            </w:pPr>
            <w:r w:rsidRPr="004C52EF">
              <w:rPr>
                <w:rFonts w:ascii="Courier New" w:hAnsi="Courier New" w:cs="Courier New"/>
              </w:rPr>
              <w:t>[0.0, 1.0]</w:t>
            </w:r>
          </w:p>
        </w:tc>
        <w:tc>
          <w:tcPr>
            <w:tcW w:w="3905" w:type="dxa"/>
            <w:vAlign w:val="center"/>
          </w:tcPr>
          <w:p w14:paraId="576272E4" w14:textId="2A992EC9" w:rsidR="004C52EF" w:rsidRDefault="004C52EF" w:rsidP="00CD0A94">
            <w:pPr>
              <w:pStyle w:val="ParagraphNormalVantara"/>
              <w:jc w:val="left"/>
            </w:pPr>
            <w:r w:rsidRPr="004C52EF">
              <w:t xml:space="preserve">The mutation rate for the genetic programming algorithm in the range </w:t>
            </w:r>
            <w:r w:rsidRPr="004C52EF">
              <w:rPr>
                <w:rFonts w:ascii="Courier New" w:hAnsi="Courier New" w:cs="Courier New"/>
              </w:rPr>
              <w:t>[0.0, 1.0]</w:t>
            </w:r>
            <w:r w:rsidRPr="004C52EF">
              <w:t xml:space="preserve">. This tells the genetic programming algorithm how many pipelines to apply random changes to every generation. We </w:t>
            </w:r>
            <w:proofErr w:type="gramStart"/>
            <w:r w:rsidRPr="004C52EF">
              <w:t>don't</w:t>
            </w:r>
            <w:proofErr w:type="gramEnd"/>
            <w:r w:rsidRPr="004C52EF">
              <w:t xml:space="preserve"> recommend that you tweak this parameter unless you know what you're doing.</w:t>
            </w:r>
          </w:p>
        </w:tc>
      </w:tr>
      <w:tr w:rsidR="004C52EF" w:rsidRPr="000B1DEE" w14:paraId="0F8113C2" w14:textId="77777777" w:rsidTr="004C52EF">
        <w:trPr>
          <w:cantSplit/>
        </w:trPr>
        <w:tc>
          <w:tcPr>
            <w:tcW w:w="2348" w:type="dxa"/>
            <w:vAlign w:val="center"/>
          </w:tcPr>
          <w:p w14:paraId="056A8769" w14:textId="16C3CD99" w:rsidR="004C52EF" w:rsidRDefault="004C52EF" w:rsidP="00CD0A94">
            <w:pPr>
              <w:pStyle w:val="TableCellNormalVantara"/>
              <w:rPr>
                <w:b/>
                <w:bCs/>
              </w:rPr>
            </w:pPr>
            <w:proofErr w:type="spellStart"/>
            <w:r>
              <w:rPr>
                <w:b/>
                <w:bCs/>
              </w:rPr>
              <w:t>crossover_rate</w:t>
            </w:r>
            <w:proofErr w:type="spellEnd"/>
          </w:p>
        </w:tc>
        <w:tc>
          <w:tcPr>
            <w:tcW w:w="3097" w:type="dxa"/>
            <w:vAlign w:val="center"/>
          </w:tcPr>
          <w:p w14:paraId="62D98A5A" w14:textId="430D2B8D" w:rsidR="004C52EF" w:rsidRPr="004C52EF" w:rsidRDefault="004C52EF" w:rsidP="00CD0A94">
            <w:pPr>
              <w:pStyle w:val="ParagraphNormalVantara"/>
              <w:jc w:val="left"/>
              <w:rPr>
                <w:rFonts w:ascii="Courier New" w:hAnsi="Courier New" w:cs="Courier New"/>
              </w:rPr>
            </w:pPr>
            <w:r w:rsidRPr="004C52EF">
              <w:rPr>
                <w:rFonts w:ascii="Courier New" w:hAnsi="Courier New" w:cs="Courier New"/>
              </w:rPr>
              <w:t>[0.0, 1.0]</w:t>
            </w:r>
          </w:p>
        </w:tc>
        <w:tc>
          <w:tcPr>
            <w:tcW w:w="3905" w:type="dxa"/>
            <w:vAlign w:val="center"/>
          </w:tcPr>
          <w:p w14:paraId="4E9D9C46" w14:textId="0CB33331" w:rsidR="004C52EF" w:rsidRPr="004C52EF" w:rsidRDefault="004C52EF" w:rsidP="00CD0A94">
            <w:pPr>
              <w:pStyle w:val="ParagraphNormalVantara"/>
              <w:jc w:val="left"/>
            </w:pPr>
            <w:r w:rsidRPr="004C52EF">
              <w:t xml:space="preserve">The crossover rate for the genetic programming algorithm in the range </w:t>
            </w:r>
            <w:r w:rsidRPr="004C52EF">
              <w:rPr>
                <w:rFonts w:ascii="Courier New" w:hAnsi="Courier New" w:cs="Courier New"/>
              </w:rPr>
              <w:t>[0.0, 1.0]</w:t>
            </w:r>
            <w:r w:rsidRPr="004C52EF">
              <w:t xml:space="preserve">. This tells the genetic programming algorithm how many pipelines to </w:t>
            </w:r>
            <w:r>
              <w:t>“</w:t>
            </w:r>
            <w:r w:rsidRPr="004C52EF">
              <w:t xml:space="preserve">breed" every generation. We </w:t>
            </w:r>
            <w:proofErr w:type="gramStart"/>
            <w:r w:rsidRPr="004C52EF">
              <w:t>don't</w:t>
            </w:r>
            <w:proofErr w:type="gramEnd"/>
            <w:r w:rsidRPr="004C52EF">
              <w:t xml:space="preserve"> recommend that you tweak this parameter unless you know what you're doing.</w:t>
            </w:r>
          </w:p>
        </w:tc>
      </w:tr>
      <w:tr w:rsidR="004C52EF" w:rsidRPr="000B1DEE" w14:paraId="44F02E48" w14:textId="77777777" w:rsidTr="004C52EF">
        <w:trPr>
          <w:cantSplit/>
        </w:trPr>
        <w:tc>
          <w:tcPr>
            <w:tcW w:w="2348" w:type="dxa"/>
            <w:vAlign w:val="center"/>
          </w:tcPr>
          <w:p w14:paraId="40C30A32" w14:textId="4A95A394" w:rsidR="004C52EF" w:rsidRDefault="004C52EF" w:rsidP="00CD0A94">
            <w:pPr>
              <w:pStyle w:val="TableCellNormalVantara"/>
              <w:rPr>
                <w:b/>
                <w:bCs/>
              </w:rPr>
            </w:pPr>
            <w:proofErr w:type="spellStart"/>
            <w:r>
              <w:rPr>
                <w:b/>
                <w:bCs/>
              </w:rPr>
              <w:t>num_cv_folds</w:t>
            </w:r>
            <w:proofErr w:type="spellEnd"/>
          </w:p>
        </w:tc>
        <w:tc>
          <w:tcPr>
            <w:tcW w:w="3097" w:type="dxa"/>
            <w:vAlign w:val="center"/>
          </w:tcPr>
          <w:p w14:paraId="156AF36A" w14:textId="0C5A9E73" w:rsidR="004C52EF" w:rsidRPr="004C52EF" w:rsidRDefault="004C52EF" w:rsidP="00CD0A94">
            <w:pPr>
              <w:pStyle w:val="ParagraphNormalVantara"/>
              <w:jc w:val="left"/>
              <w:rPr>
                <w:rFonts w:ascii="Courier New" w:hAnsi="Courier New" w:cs="Courier New"/>
              </w:rPr>
            </w:pPr>
            <w:r>
              <w:rPr>
                <w:rFonts w:ascii="Courier New" w:hAnsi="Courier New" w:cs="Courier New"/>
              </w:rPr>
              <w:t>[2, 10]</w:t>
            </w:r>
          </w:p>
        </w:tc>
        <w:tc>
          <w:tcPr>
            <w:tcW w:w="3905" w:type="dxa"/>
            <w:vAlign w:val="center"/>
          </w:tcPr>
          <w:p w14:paraId="4308D56A" w14:textId="23070520" w:rsidR="004C52EF" w:rsidRPr="004C52EF" w:rsidRDefault="004C52EF" w:rsidP="00CD0A94">
            <w:pPr>
              <w:pStyle w:val="ParagraphNormalVantara"/>
              <w:jc w:val="left"/>
            </w:pPr>
            <w:r>
              <w:t>The number of folds to evaluate each pipeline over in k-fold cross-validation during the TPOT pipeline-optimization process.</w:t>
            </w:r>
          </w:p>
        </w:tc>
      </w:tr>
      <w:tr w:rsidR="004C52EF" w:rsidRPr="000B1DEE" w14:paraId="237470F8" w14:textId="77777777" w:rsidTr="004C52EF">
        <w:trPr>
          <w:cantSplit/>
        </w:trPr>
        <w:tc>
          <w:tcPr>
            <w:tcW w:w="2348" w:type="dxa"/>
            <w:vAlign w:val="center"/>
          </w:tcPr>
          <w:p w14:paraId="600548D9" w14:textId="715F010F" w:rsidR="004C52EF" w:rsidRDefault="004C52EF" w:rsidP="00CD0A94">
            <w:pPr>
              <w:pStyle w:val="TableCellNormalVantara"/>
              <w:rPr>
                <w:b/>
                <w:bCs/>
              </w:rPr>
            </w:pPr>
            <w:r>
              <w:rPr>
                <w:b/>
                <w:bCs/>
              </w:rPr>
              <w:lastRenderedPageBreak/>
              <w:t>scoring</w:t>
            </w:r>
          </w:p>
        </w:tc>
        <w:tc>
          <w:tcPr>
            <w:tcW w:w="3097" w:type="dxa"/>
            <w:vAlign w:val="center"/>
          </w:tcPr>
          <w:p w14:paraId="45C888B2" w14:textId="01E33AF7" w:rsidR="004C52EF" w:rsidRDefault="004C52EF" w:rsidP="00CD0A94">
            <w:pPr>
              <w:pStyle w:val="ParagraphNormalVantara"/>
              <w:jc w:val="left"/>
              <w:rPr>
                <w:rFonts w:ascii="Courier New" w:hAnsi="Courier New" w:cs="Courier New"/>
              </w:rPr>
            </w:pPr>
            <w:r w:rsidRPr="004C52EF">
              <w:rPr>
                <w:rFonts w:ascii="Courier New" w:hAnsi="Courier New" w:cs="Courier New"/>
              </w:rPr>
              <w:t>'accuracy', '</w:t>
            </w:r>
            <w:proofErr w:type="spellStart"/>
            <w:r w:rsidRPr="004C52EF">
              <w:rPr>
                <w:rFonts w:ascii="Courier New" w:hAnsi="Courier New" w:cs="Courier New"/>
              </w:rPr>
              <w:t>adjusted_rand_score</w:t>
            </w:r>
            <w:proofErr w:type="spellEnd"/>
            <w:r w:rsidRPr="004C52EF">
              <w:rPr>
                <w:rFonts w:ascii="Courier New" w:hAnsi="Courier New" w:cs="Courier New"/>
              </w:rPr>
              <w:t>', '</w:t>
            </w:r>
            <w:proofErr w:type="spellStart"/>
            <w:r w:rsidRPr="004C52EF">
              <w:rPr>
                <w:rFonts w:ascii="Courier New" w:hAnsi="Courier New" w:cs="Courier New"/>
              </w:rPr>
              <w:t>average_precision</w:t>
            </w:r>
            <w:proofErr w:type="spellEnd"/>
            <w:r w:rsidRPr="004C52EF">
              <w:rPr>
                <w:rFonts w:ascii="Courier New" w:hAnsi="Courier New" w:cs="Courier New"/>
              </w:rPr>
              <w:t>', 'f1', 'f1_macro', 'f1_micro', 'f1_samples', 'f1_weighted', '</w:t>
            </w:r>
            <w:proofErr w:type="spellStart"/>
            <w:r w:rsidRPr="004C52EF">
              <w:rPr>
                <w:rFonts w:ascii="Courier New" w:hAnsi="Courier New" w:cs="Courier New"/>
              </w:rPr>
              <w:t>log_loss</w:t>
            </w:r>
            <w:proofErr w:type="spellEnd"/>
            <w:r w:rsidRPr="004C52EF">
              <w:rPr>
                <w:rFonts w:ascii="Courier New" w:hAnsi="Courier New" w:cs="Courier New"/>
              </w:rPr>
              <w:t>', '</w:t>
            </w:r>
            <w:proofErr w:type="spellStart"/>
            <w:r w:rsidRPr="004C52EF">
              <w:rPr>
                <w:rFonts w:ascii="Courier New" w:hAnsi="Courier New" w:cs="Courier New"/>
              </w:rPr>
              <w:t>mean_absolute_error</w:t>
            </w:r>
            <w:proofErr w:type="spellEnd"/>
            <w:r w:rsidRPr="004C52EF">
              <w:rPr>
                <w:rFonts w:ascii="Courier New" w:hAnsi="Courier New" w:cs="Courier New"/>
              </w:rPr>
              <w:t>', '</w:t>
            </w:r>
            <w:proofErr w:type="spellStart"/>
            <w:r w:rsidRPr="004C52EF">
              <w:rPr>
                <w:rFonts w:ascii="Courier New" w:hAnsi="Courier New" w:cs="Courier New"/>
              </w:rPr>
              <w:t>mean_squared_error</w:t>
            </w:r>
            <w:proofErr w:type="spellEnd"/>
            <w:r w:rsidRPr="004C52EF">
              <w:rPr>
                <w:rFonts w:ascii="Courier New" w:hAnsi="Courier New" w:cs="Courier New"/>
              </w:rPr>
              <w:t>', '</w:t>
            </w:r>
            <w:proofErr w:type="spellStart"/>
            <w:r w:rsidRPr="004C52EF">
              <w:rPr>
                <w:rFonts w:ascii="Courier New" w:hAnsi="Courier New" w:cs="Courier New"/>
              </w:rPr>
              <w:t>median_absolute_error</w:t>
            </w:r>
            <w:proofErr w:type="spellEnd"/>
            <w:r w:rsidRPr="004C52EF">
              <w:rPr>
                <w:rFonts w:ascii="Courier New" w:hAnsi="Courier New" w:cs="Courier New"/>
              </w:rPr>
              <w:t>', 'precision', '</w:t>
            </w:r>
            <w:proofErr w:type="spellStart"/>
            <w:r w:rsidRPr="004C52EF">
              <w:rPr>
                <w:rFonts w:ascii="Courier New" w:hAnsi="Courier New" w:cs="Courier New"/>
              </w:rPr>
              <w:t>precision_macro</w:t>
            </w:r>
            <w:proofErr w:type="spellEnd"/>
            <w:r w:rsidRPr="004C52EF">
              <w:rPr>
                <w:rFonts w:ascii="Courier New" w:hAnsi="Courier New" w:cs="Courier New"/>
              </w:rPr>
              <w:t>', '</w:t>
            </w:r>
            <w:proofErr w:type="spellStart"/>
            <w:r w:rsidRPr="004C52EF">
              <w:rPr>
                <w:rFonts w:ascii="Courier New" w:hAnsi="Courier New" w:cs="Courier New"/>
              </w:rPr>
              <w:t>precision_micro</w:t>
            </w:r>
            <w:proofErr w:type="spellEnd"/>
            <w:r w:rsidRPr="004C52EF">
              <w:rPr>
                <w:rFonts w:ascii="Courier New" w:hAnsi="Courier New" w:cs="Courier New"/>
              </w:rPr>
              <w:t>', '</w:t>
            </w:r>
            <w:proofErr w:type="spellStart"/>
            <w:r w:rsidRPr="004C52EF">
              <w:rPr>
                <w:rFonts w:ascii="Courier New" w:hAnsi="Courier New" w:cs="Courier New"/>
              </w:rPr>
              <w:t>precision_samples</w:t>
            </w:r>
            <w:proofErr w:type="spellEnd"/>
            <w:r w:rsidRPr="004C52EF">
              <w:rPr>
                <w:rFonts w:ascii="Courier New" w:hAnsi="Courier New" w:cs="Courier New"/>
              </w:rPr>
              <w:t>', '</w:t>
            </w:r>
            <w:proofErr w:type="spellStart"/>
            <w:r w:rsidRPr="004C52EF">
              <w:rPr>
                <w:rFonts w:ascii="Courier New" w:hAnsi="Courier New" w:cs="Courier New"/>
              </w:rPr>
              <w:t>precision_weighted</w:t>
            </w:r>
            <w:proofErr w:type="spellEnd"/>
            <w:r w:rsidRPr="004C52EF">
              <w:rPr>
                <w:rFonts w:ascii="Courier New" w:hAnsi="Courier New" w:cs="Courier New"/>
              </w:rPr>
              <w:t>', 'r2', 'recall', '</w:t>
            </w:r>
            <w:proofErr w:type="spellStart"/>
            <w:r w:rsidRPr="004C52EF">
              <w:rPr>
                <w:rFonts w:ascii="Courier New" w:hAnsi="Courier New" w:cs="Courier New"/>
              </w:rPr>
              <w:t>recall_macro</w:t>
            </w:r>
            <w:proofErr w:type="spellEnd"/>
            <w:r w:rsidRPr="004C52EF">
              <w:rPr>
                <w:rFonts w:ascii="Courier New" w:hAnsi="Courier New" w:cs="Courier New"/>
              </w:rPr>
              <w:t>', '</w:t>
            </w:r>
            <w:proofErr w:type="spellStart"/>
            <w:r w:rsidRPr="004C52EF">
              <w:rPr>
                <w:rFonts w:ascii="Courier New" w:hAnsi="Courier New" w:cs="Courier New"/>
              </w:rPr>
              <w:t>recall_micro</w:t>
            </w:r>
            <w:proofErr w:type="spellEnd"/>
            <w:r w:rsidRPr="004C52EF">
              <w:rPr>
                <w:rFonts w:ascii="Courier New" w:hAnsi="Courier New" w:cs="Courier New"/>
              </w:rPr>
              <w:t>', '</w:t>
            </w:r>
            <w:proofErr w:type="spellStart"/>
            <w:r w:rsidRPr="004C52EF">
              <w:rPr>
                <w:rFonts w:ascii="Courier New" w:hAnsi="Courier New" w:cs="Courier New"/>
              </w:rPr>
              <w:t>recall_samples</w:t>
            </w:r>
            <w:proofErr w:type="spellEnd"/>
            <w:r w:rsidRPr="004C52EF">
              <w:rPr>
                <w:rFonts w:ascii="Courier New" w:hAnsi="Courier New" w:cs="Courier New"/>
              </w:rPr>
              <w:t>', '</w:t>
            </w:r>
            <w:proofErr w:type="spellStart"/>
            <w:r w:rsidRPr="004C52EF">
              <w:rPr>
                <w:rFonts w:ascii="Courier New" w:hAnsi="Courier New" w:cs="Courier New"/>
              </w:rPr>
              <w:t>recall_weighted</w:t>
            </w:r>
            <w:proofErr w:type="spellEnd"/>
            <w:r w:rsidRPr="004C52EF">
              <w:rPr>
                <w:rFonts w:ascii="Courier New" w:hAnsi="Courier New" w:cs="Courier New"/>
              </w:rPr>
              <w:t>', '</w:t>
            </w:r>
            <w:proofErr w:type="spellStart"/>
            <w:r w:rsidRPr="004C52EF">
              <w:rPr>
                <w:rFonts w:ascii="Courier New" w:hAnsi="Courier New" w:cs="Courier New"/>
              </w:rPr>
              <w:t>roc_auc</w:t>
            </w:r>
            <w:proofErr w:type="spellEnd"/>
            <w:r w:rsidRPr="004C52EF">
              <w:rPr>
                <w:rFonts w:ascii="Courier New" w:hAnsi="Courier New" w:cs="Courier New"/>
              </w:rPr>
              <w:t>' or a callable function with signature scorer(</w:t>
            </w:r>
            <w:proofErr w:type="spellStart"/>
            <w:r w:rsidRPr="004C52EF">
              <w:rPr>
                <w:rFonts w:ascii="Courier New" w:hAnsi="Courier New" w:cs="Courier New"/>
              </w:rPr>
              <w:t>y_true</w:t>
            </w:r>
            <w:proofErr w:type="spellEnd"/>
            <w:r w:rsidRPr="004C52EF">
              <w:rPr>
                <w:rFonts w:ascii="Courier New" w:hAnsi="Courier New" w:cs="Courier New"/>
              </w:rPr>
              <w:t xml:space="preserve">, </w:t>
            </w:r>
            <w:proofErr w:type="spellStart"/>
            <w:r w:rsidRPr="004C52EF">
              <w:rPr>
                <w:rFonts w:ascii="Courier New" w:hAnsi="Courier New" w:cs="Courier New"/>
              </w:rPr>
              <w:t>y_pred</w:t>
            </w:r>
            <w:proofErr w:type="spellEnd"/>
            <w:r w:rsidRPr="004C52EF">
              <w:rPr>
                <w:rFonts w:ascii="Courier New" w:hAnsi="Courier New" w:cs="Courier New"/>
              </w:rPr>
              <w:t>)</w:t>
            </w:r>
          </w:p>
        </w:tc>
        <w:tc>
          <w:tcPr>
            <w:tcW w:w="3905" w:type="dxa"/>
            <w:vAlign w:val="center"/>
          </w:tcPr>
          <w:p w14:paraId="3930E2AA" w14:textId="30523222" w:rsidR="004C52EF" w:rsidRDefault="004C52EF" w:rsidP="00CD0A94">
            <w:pPr>
              <w:pStyle w:val="ParagraphNormalVantara"/>
              <w:jc w:val="left"/>
            </w:pPr>
            <w:r w:rsidRPr="004C52EF">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4C52EF" w:rsidRPr="000B1DEE" w14:paraId="6526D00C" w14:textId="77777777" w:rsidTr="004C52EF">
        <w:trPr>
          <w:cantSplit/>
        </w:trPr>
        <w:tc>
          <w:tcPr>
            <w:tcW w:w="2348" w:type="dxa"/>
            <w:vAlign w:val="center"/>
          </w:tcPr>
          <w:p w14:paraId="2AAFB1CB" w14:textId="4C2DB6C2" w:rsidR="004C52EF" w:rsidRDefault="004C52EF" w:rsidP="00CD0A94">
            <w:pPr>
              <w:pStyle w:val="TableCellNormalVantara"/>
              <w:rPr>
                <w:b/>
                <w:bCs/>
              </w:rPr>
            </w:pPr>
            <w:proofErr w:type="spellStart"/>
            <w:r>
              <w:rPr>
                <w:b/>
                <w:bCs/>
              </w:rPr>
              <w:t>max_time_mins</w:t>
            </w:r>
            <w:proofErr w:type="spellEnd"/>
          </w:p>
        </w:tc>
        <w:tc>
          <w:tcPr>
            <w:tcW w:w="3097" w:type="dxa"/>
            <w:vAlign w:val="center"/>
          </w:tcPr>
          <w:p w14:paraId="31448C24" w14:textId="2B0BB1FF" w:rsidR="004C52EF" w:rsidRPr="004C52EF" w:rsidRDefault="004C52EF" w:rsidP="00CD0A94">
            <w:pPr>
              <w:pStyle w:val="ParagraphNormalVantara"/>
              <w:jc w:val="left"/>
              <w:rPr>
                <w:rFonts w:cs="Courier New"/>
              </w:rPr>
            </w:pPr>
            <w:r w:rsidRPr="004C52EF">
              <w:rPr>
                <w:rFonts w:cs="Courier New"/>
              </w:rPr>
              <w:t>Any positive integer</w:t>
            </w:r>
          </w:p>
        </w:tc>
        <w:tc>
          <w:tcPr>
            <w:tcW w:w="3905" w:type="dxa"/>
            <w:vAlign w:val="center"/>
          </w:tcPr>
          <w:p w14:paraId="2DC1214A" w14:textId="31E1A9AE" w:rsidR="004C52EF" w:rsidRPr="004C52EF" w:rsidRDefault="004C52EF" w:rsidP="00CD0A94">
            <w:pPr>
              <w:pStyle w:val="ParagraphNormalVantara"/>
              <w:jc w:val="left"/>
            </w:pPr>
            <w:r>
              <w:t xml:space="preserve">How many minutes TPOT </w:t>
            </w:r>
            <w:proofErr w:type="gramStart"/>
            <w:r>
              <w:t>has to</w:t>
            </w:r>
            <w:proofErr w:type="gramEnd"/>
            <w:r>
              <w:t xml:space="preserve"> optimize the pipeline. This setting will override the </w:t>
            </w:r>
            <w:r w:rsidRPr="004C52EF">
              <w:rPr>
                <w:rFonts w:ascii="Courier New" w:hAnsi="Courier New" w:cs="Courier New"/>
              </w:rPr>
              <w:t>generations</w:t>
            </w:r>
            <w:r>
              <w:t xml:space="preserve"> parameter.</w:t>
            </w:r>
          </w:p>
        </w:tc>
      </w:tr>
      <w:tr w:rsidR="004C52EF" w:rsidRPr="000B1DEE" w14:paraId="18684432" w14:textId="77777777" w:rsidTr="004C52EF">
        <w:trPr>
          <w:cantSplit/>
        </w:trPr>
        <w:tc>
          <w:tcPr>
            <w:tcW w:w="2348" w:type="dxa"/>
            <w:vAlign w:val="center"/>
          </w:tcPr>
          <w:p w14:paraId="770FAF3C" w14:textId="1D68F0E7" w:rsidR="004C52EF" w:rsidRDefault="004C52EF" w:rsidP="00CD0A94">
            <w:pPr>
              <w:pStyle w:val="TableCellNormalVantara"/>
              <w:rPr>
                <w:b/>
                <w:bCs/>
              </w:rPr>
            </w:pPr>
            <w:proofErr w:type="spellStart"/>
            <w:r>
              <w:rPr>
                <w:b/>
                <w:bCs/>
              </w:rPr>
              <w:t>random_state</w:t>
            </w:r>
            <w:proofErr w:type="spellEnd"/>
          </w:p>
        </w:tc>
        <w:tc>
          <w:tcPr>
            <w:tcW w:w="3097" w:type="dxa"/>
            <w:vAlign w:val="center"/>
          </w:tcPr>
          <w:p w14:paraId="2FC27D98" w14:textId="3CD2D753" w:rsidR="004C52EF" w:rsidRPr="004C52EF" w:rsidRDefault="004C52EF" w:rsidP="00CD0A94">
            <w:pPr>
              <w:pStyle w:val="ParagraphNormalVantara"/>
              <w:jc w:val="left"/>
              <w:rPr>
                <w:rFonts w:cs="Courier New"/>
              </w:rPr>
            </w:pPr>
            <w:r>
              <w:rPr>
                <w:rFonts w:cs="Courier New"/>
              </w:rPr>
              <w:t>Any positive integer</w:t>
            </w:r>
          </w:p>
        </w:tc>
        <w:tc>
          <w:tcPr>
            <w:tcW w:w="3905" w:type="dxa"/>
            <w:vAlign w:val="center"/>
          </w:tcPr>
          <w:p w14:paraId="5359002B" w14:textId="09458593" w:rsidR="004C52EF" w:rsidRDefault="004C52EF" w:rsidP="00CD0A94">
            <w:pPr>
              <w:pStyle w:val="ParagraphNormalVantara"/>
              <w:jc w:val="left"/>
            </w:pPr>
            <w:r>
              <w:t>The random number generator seed for TPOT. Use this to make sure that TPOT will give you the same results each time you run it against the same dataset with that seed.</w:t>
            </w:r>
          </w:p>
        </w:tc>
      </w:tr>
      <w:tr w:rsidR="004C52EF" w:rsidRPr="000B1DEE" w14:paraId="7DCE5AFB" w14:textId="77777777" w:rsidTr="004C52EF">
        <w:trPr>
          <w:cantSplit/>
        </w:trPr>
        <w:tc>
          <w:tcPr>
            <w:tcW w:w="2348" w:type="dxa"/>
            <w:vAlign w:val="center"/>
          </w:tcPr>
          <w:p w14:paraId="2FC0C66D" w14:textId="72772C94" w:rsidR="004C52EF" w:rsidRDefault="004C52EF" w:rsidP="00CD0A94">
            <w:pPr>
              <w:pStyle w:val="TableCellNormalVantara"/>
              <w:rPr>
                <w:b/>
                <w:bCs/>
              </w:rPr>
            </w:pPr>
            <w:r>
              <w:rPr>
                <w:b/>
                <w:bCs/>
              </w:rPr>
              <w:t>verbosity</w:t>
            </w:r>
          </w:p>
        </w:tc>
        <w:tc>
          <w:tcPr>
            <w:tcW w:w="3097" w:type="dxa"/>
            <w:vAlign w:val="center"/>
          </w:tcPr>
          <w:p w14:paraId="11891B44" w14:textId="3F197828" w:rsidR="004C52EF" w:rsidRPr="004C52EF" w:rsidRDefault="004C52EF" w:rsidP="00CD0A94">
            <w:pPr>
              <w:pStyle w:val="ParagraphNormalVantara"/>
              <w:jc w:val="left"/>
              <w:rPr>
                <w:rFonts w:ascii="Courier New" w:hAnsi="Courier New" w:cs="Courier New"/>
              </w:rPr>
            </w:pPr>
            <w:r w:rsidRPr="004C52EF">
              <w:rPr>
                <w:rFonts w:ascii="Courier New" w:hAnsi="Courier New" w:cs="Courier New"/>
              </w:rPr>
              <w:t>{0, 1, 2, 3}</w:t>
            </w:r>
          </w:p>
        </w:tc>
        <w:tc>
          <w:tcPr>
            <w:tcW w:w="3905" w:type="dxa"/>
            <w:vAlign w:val="center"/>
          </w:tcPr>
          <w:p w14:paraId="53E7C71C" w14:textId="25EBAFE7" w:rsidR="004C52EF" w:rsidRDefault="004C52EF" w:rsidP="00CD0A94">
            <w:pPr>
              <w:pStyle w:val="ParagraphNormalVantara"/>
              <w:jc w:val="left"/>
            </w:pPr>
            <w:r w:rsidRPr="004C52EF">
              <w:t xml:space="preserve">How much information TPOT communicates while </w:t>
            </w:r>
            <w:proofErr w:type="gramStart"/>
            <w:r w:rsidRPr="004C52EF">
              <w:t>it's</w:t>
            </w:r>
            <w:proofErr w:type="gramEnd"/>
            <w:r w:rsidRPr="004C52EF">
              <w:t xml:space="preserve"> running. </w:t>
            </w:r>
            <w:r w:rsidRPr="004C52EF">
              <w:rPr>
                <w:rFonts w:ascii="Courier New" w:hAnsi="Courier New" w:cs="Courier New"/>
              </w:rPr>
              <w:t>0</w:t>
            </w:r>
            <w:r w:rsidRPr="004C52EF">
              <w:t xml:space="preserve"> = none, </w:t>
            </w:r>
            <w:r w:rsidRPr="004C52EF">
              <w:rPr>
                <w:rFonts w:ascii="Courier New" w:hAnsi="Courier New" w:cs="Courier New"/>
              </w:rPr>
              <w:t>1</w:t>
            </w:r>
            <w:r w:rsidRPr="004C52EF">
              <w:t xml:space="preserve"> = minimal, </w:t>
            </w:r>
            <w:r w:rsidRPr="004C52EF">
              <w:rPr>
                <w:rFonts w:ascii="Courier New" w:hAnsi="Courier New" w:cs="Courier New"/>
              </w:rPr>
              <w:t>2</w:t>
            </w:r>
            <w:r w:rsidRPr="004C52EF">
              <w:t xml:space="preserve"> = high, </w:t>
            </w:r>
            <w:r w:rsidRPr="004C52EF">
              <w:rPr>
                <w:rFonts w:ascii="Courier New" w:hAnsi="Courier New" w:cs="Courier New"/>
              </w:rPr>
              <w:t>3</w:t>
            </w:r>
            <w:r w:rsidRPr="004C52EF">
              <w:t xml:space="preserve"> = all. A setting of </w:t>
            </w:r>
            <w:r w:rsidRPr="004C52EF">
              <w:rPr>
                <w:rFonts w:ascii="Courier New" w:hAnsi="Courier New" w:cs="Courier New"/>
              </w:rPr>
              <w:t>2</w:t>
            </w:r>
            <w:r w:rsidRPr="004C52EF">
              <w:t xml:space="preserve"> or higher will add a progress bar to calls to </w:t>
            </w:r>
            <w:proofErr w:type="gramStart"/>
            <w:r w:rsidRPr="004C52EF">
              <w:rPr>
                <w:rFonts w:ascii="Courier New" w:hAnsi="Courier New" w:cs="Courier New"/>
              </w:rPr>
              <w:t>fit(</w:t>
            </w:r>
            <w:proofErr w:type="gramEnd"/>
            <w:r w:rsidRPr="004C52EF">
              <w:rPr>
                <w:rFonts w:ascii="Courier New" w:hAnsi="Courier New" w:cs="Courier New"/>
              </w:rPr>
              <w:t>)</w:t>
            </w:r>
            <w:r w:rsidRPr="004C52EF">
              <w:t>.</w:t>
            </w:r>
          </w:p>
        </w:tc>
      </w:tr>
      <w:tr w:rsidR="004C52EF" w:rsidRPr="000B1DEE" w14:paraId="17C69CF7" w14:textId="77777777" w:rsidTr="004C52EF">
        <w:trPr>
          <w:cantSplit/>
        </w:trPr>
        <w:tc>
          <w:tcPr>
            <w:tcW w:w="2348" w:type="dxa"/>
            <w:vAlign w:val="center"/>
          </w:tcPr>
          <w:p w14:paraId="08087C74" w14:textId="429C92E5" w:rsidR="004C52EF" w:rsidRDefault="004C52EF" w:rsidP="00CD0A94">
            <w:pPr>
              <w:pStyle w:val="TableCellNormalVantara"/>
              <w:rPr>
                <w:b/>
                <w:bCs/>
              </w:rPr>
            </w:pPr>
            <w:proofErr w:type="spellStart"/>
            <w:r>
              <w:rPr>
                <w:b/>
                <w:bCs/>
              </w:rPr>
              <w:t>disable_update_check</w:t>
            </w:r>
            <w:proofErr w:type="spellEnd"/>
          </w:p>
        </w:tc>
        <w:tc>
          <w:tcPr>
            <w:tcW w:w="3097" w:type="dxa"/>
            <w:vAlign w:val="center"/>
          </w:tcPr>
          <w:p w14:paraId="489B1BA0" w14:textId="79C2D5D7" w:rsidR="004C52EF" w:rsidRPr="004C52EF" w:rsidRDefault="004C52EF" w:rsidP="00CD0A94">
            <w:pPr>
              <w:pStyle w:val="ParagraphNormalVantara"/>
              <w:jc w:val="left"/>
              <w:rPr>
                <w:rFonts w:ascii="Courier New" w:hAnsi="Courier New" w:cs="Courier New"/>
              </w:rPr>
            </w:pPr>
            <w:r>
              <w:rPr>
                <w:rFonts w:ascii="Courier New" w:hAnsi="Courier New" w:cs="Courier New"/>
              </w:rPr>
              <w:t>[True, False]</w:t>
            </w:r>
          </w:p>
        </w:tc>
        <w:tc>
          <w:tcPr>
            <w:tcW w:w="3905" w:type="dxa"/>
            <w:vAlign w:val="center"/>
          </w:tcPr>
          <w:p w14:paraId="017F9D6A" w14:textId="784B17DD" w:rsidR="004C52EF" w:rsidRPr="004C52EF" w:rsidRDefault="004C52EF" w:rsidP="00CD0A94">
            <w:pPr>
              <w:pStyle w:val="ParagraphNormalVantara"/>
              <w:jc w:val="left"/>
            </w:pPr>
            <w:r>
              <w:t>Flag indicating whether the TPOT version checker should be disabled.</w:t>
            </w:r>
          </w:p>
        </w:tc>
      </w:tr>
    </w:tbl>
    <w:p w14:paraId="7135E008" w14:textId="08000D6D" w:rsidR="004C52EF" w:rsidRDefault="004C52EF" w:rsidP="004C52EF">
      <w:pPr>
        <w:pStyle w:val="InfotiporCautionVantara"/>
        <w:spacing w:before="360" w:after="360"/>
      </w:pPr>
      <w:r w:rsidRPr="004D4887">
        <w:drawing>
          <wp:anchor distT="0" distB="0" distL="114300" distR="114300" simplePos="0" relativeHeight="251696128" behindDoc="1" locked="0" layoutInCell="1" allowOverlap="1" wp14:anchorId="65CC82D4" wp14:editId="71C3F03B">
            <wp:simplePos x="0" y="0"/>
            <wp:positionH relativeFrom="column">
              <wp:posOffset>0</wp:posOffset>
            </wp:positionH>
            <wp:positionV relativeFrom="paragraph">
              <wp:posOffset>53975</wp:posOffset>
            </wp:positionV>
            <wp:extent cx="457200" cy="457200"/>
            <wp:effectExtent l="0" t="0" r="0" b="0"/>
            <wp:wrapTight wrapText="bothSides">
              <wp:wrapPolygon edited="0">
                <wp:start x="0" y="0"/>
                <wp:lineTo x="0" y="20700"/>
                <wp:lineTo x="20700" y="20700"/>
                <wp:lineTo x="2070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E32AAA">
        <w:t>Further details can be found at</w:t>
      </w:r>
      <w:r>
        <w:t xml:space="preserve"> </w:t>
      </w:r>
      <w:hyperlink r:id="rId70" w:history="1">
        <w:r w:rsidRPr="004C52EF">
          <w:rPr>
            <w:rStyle w:val="Hyperlink"/>
          </w:rPr>
          <w:t>Using TPOT</w:t>
        </w:r>
      </w:hyperlink>
      <w:r>
        <w:t xml:space="preserve">. </w:t>
      </w:r>
    </w:p>
    <w:p w14:paraId="050FC9DF" w14:textId="77777777" w:rsidR="004C52EF" w:rsidRDefault="004C52EF">
      <w:pPr>
        <w:widowControl/>
        <w:spacing w:before="0" w:after="160"/>
        <w:jc w:val="left"/>
        <w:rPr>
          <w:i/>
          <w:noProof/>
        </w:rPr>
      </w:pPr>
      <w:r>
        <w:br w:type="page"/>
      </w:r>
    </w:p>
    <w:p w14:paraId="69BD6978" w14:textId="595C4F6C" w:rsidR="00E32AAA" w:rsidRDefault="004C52EF" w:rsidP="004C52EF">
      <w:pPr>
        <w:pStyle w:val="Heading1Vantara"/>
      </w:pPr>
      <w:bookmarkStart w:id="29" w:name="_Toc46312314"/>
      <w:r>
        <w:lastRenderedPageBreak/>
        <w:t>Appendix C: R Script for Train</w:t>
      </w:r>
      <w:bookmarkEnd w:id="29"/>
    </w:p>
    <w:p w14:paraId="22841D20" w14:textId="77777777" w:rsidR="00E32AAA" w:rsidRPr="007C15AF" w:rsidRDefault="00E32AAA" w:rsidP="004C52EF">
      <w:pPr>
        <w:pStyle w:val="CodeBlockVantara"/>
        <w:rPr>
          <w:color w:val="006600"/>
        </w:rPr>
      </w:pPr>
      <w:r w:rsidRPr="007C15AF">
        <w:rPr>
          <w:color w:val="006600"/>
        </w:rPr>
        <w:t># the following packages need to be installed (see pre-requisites)</w:t>
      </w:r>
    </w:p>
    <w:p w14:paraId="415E2A1E" w14:textId="77777777" w:rsidR="00E32AAA" w:rsidRPr="007C15AF" w:rsidRDefault="00E32AAA" w:rsidP="004C52EF">
      <w:pPr>
        <w:pStyle w:val="CodeBlockVantara"/>
        <w:rPr>
          <w:color w:val="006600"/>
        </w:rPr>
      </w:pPr>
      <w:r w:rsidRPr="007C15AF">
        <w:rPr>
          <w:color w:val="006600"/>
        </w:rPr>
        <w:t xml:space="preserve"># </w:t>
      </w:r>
      <w:proofErr w:type="spellStart"/>
      <w:r w:rsidRPr="007C15AF">
        <w:rPr>
          <w:color w:val="006600"/>
        </w:rPr>
        <w:t>rJava</w:t>
      </w:r>
      <w:proofErr w:type="spellEnd"/>
    </w:p>
    <w:p w14:paraId="5482A467" w14:textId="77777777" w:rsidR="00E32AAA" w:rsidRPr="007C15AF" w:rsidRDefault="00E32AAA" w:rsidP="004C52EF">
      <w:pPr>
        <w:pStyle w:val="CodeBlockVantara"/>
        <w:rPr>
          <w:color w:val="006600"/>
        </w:rPr>
      </w:pPr>
      <w:r w:rsidRPr="007C15AF">
        <w:rPr>
          <w:color w:val="006600"/>
        </w:rPr>
        <w:t xml:space="preserve"># </w:t>
      </w:r>
      <w:proofErr w:type="spellStart"/>
      <w:r w:rsidRPr="007C15AF">
        <w:rPr>
          <w:color w:val="006600"/>
        </w:rPr>
        <w:t>randomForest</w:t>
      </w:r>
      <w:proofErr w:type="spellEnd"/>
    </w:p>
    <w:p w14:paraId="32E9E5A6" w14:textId="77777777" w:rsidR="00E32AAA" w:rsidRDefault="00E32AAA" w:rsidP="004C52EF">
      <w:pPr>
        <w:pStyle w:val="CodeBlockVantara"/>
      </w:pPr>
    </w:p>
    <w:p w14:paraId="521BF02A" w14:textId="77777777" w:rsidR="00E32AAA" w:rsidRPr="007C15AF" w:rsidRDefault="00E32AAA" w:rsidP="004C52EF">
      <w:pPr>
        <w:pStyle w:val="CodeBlockVantara"/>
        <w:rPr>
          <w:color w:val="006600"/>
        </w:rPr>
      </w:pPr>
      <w:r w:rsidRPr="007C15AF">
        <w:rPr>
          <w:color w:val="006600"/>
        </w:rPr>
        <w:t xml:space="preserve"># load </w:t>
      </w:r>
      <w:proofErr w:type="spellStart"/>
      <w:r w:rsidRPr="007C15AF">
        <w:rPr>
          <w:color w:val="006600"/>
        </w:rPr>
        <w:t>randomForest</w:t>
      </w:r>
      <w:proofErr w:type="spellEnd"/>
      <w:r w:rsidRPr="007C15AF">
        <w:rPr>
          <w:color w:val="006600"/>
        </w:rPr>
        <w:t xml:space="preserve"> package</w:t>
      </w:r>
    </w:p>
    <w:p w14:paraId="14D95374" w14:textId="77777777" w:rsidR="00E32AAA" w:rsidRDefault="00E32AAA" w:rsidP="004C52EF">
      <w:pPr>
        <w:pStyle w:val="CodeBlockVantara"/>
      </w:pPr>
      <w:r>
        <w:t>library(</w:t>
      </w:r>
      <w:proofErr w:type="spellStart"/>
      <w:r>
        <w:t>randomForest</w:t>
      </w:r>
      <w:proofErr w:type="spellEnd"/>
      <w:r>
        <w:t>)</w:t>
      </w:r>
    </w:p>
    <w:p w14:paraId="70633499" w14:textId="77777777" w:rsidR="00E32AAA" w:rsidRDefault="00E32AAA" w:rsidP="004C52EF">
      <w:pPr>
        <w:pStyle w:val="CodeBlockVantara"/>
      </w:pPr>
    </w:p>
    <w:p w14:paraId="28E5B8E9" w14:textId="77777777" w:rsidR="00E32AAA" w:rsidRPr="007C15AF" w:rsidRDefault="00E32AAA" w:rsidP="004C52EF">
      <w:pPr>
        <w:pStyle w:val="CodeBlockVantara"/>
        <w:rPr>
          <w:color w:val="006600"/>
        </w:rPr>
      </w:pPr>
      <w:r w:rsidRPr="007C15AF">
        <w:rPr>
          <w:color w:val="006600"/>
        </w:rPr>
        <w:t xml:space="preserve"># the dataset is referenced in the step: </w:t>
      </w:r>
      <w:proofErr w:type="spellStart"/>
      <w:r w:rsidRPr="007C15AF">
        <w:rPr>
          <w:color w:val="006600"/>
        </w:rPr>
        <w:t>sv-convert_booleans_to_numbers</w:t>
      </w:r>
      <w:proofErr w:type="spellEnd"/>
    </w:p>
    <w:p w14:paraId="0FF388B5" w14:textId="77777777" w:rsidR="00E32AAA" w:rsidRPr="007C15AF" w:rsidRDefault="00E32AAA" w:rsidP="004C52EF">
      <w:pPr>
        <w:pStyle w:val="CodeBlockVantara"/>
        <w:rPr>
          <w:color w:val="006600"/>
        </w:rPr>
      </w:pPr>
      <w:r w:rsidRPr="007C15AF">
        <w:rPr>
          <w:color w:val="006600"/>
        </w:rPr>
        <w:t xml:space="preserve"># assign the </w:t>
      </w:r>
      <w:proofErr w:type="spellStart"/>
      <w:r w:rsidRPr="007C15AF">
        <w:rPr>
          <w:color w:val="006600"/>
        </w:rPr>
        <w:t>dataframe</w:t>
      </w:r>
      <w:proofErr w:type="spellEnd"/>
      <w:r w:rsidRPr="007C15AF">
        <w:rPr>
          <w:color w:val="006600"/>
        </w:rPr>
        <w:t xml:space="preserve">: train to variable: </w:t>
      </w:r>
      <w:proofErr w:type="spellStart"/>
      <w:r w:rsidRPr="007C15AF">
        <w:rPr>
          <w:color w:val="006600"/>
        </w:rPr>
        <w:t>train.df</w:t>
      </w:r>
      <w:proofErr w:type="spellEnd"/>
    </w:p>
    <w:p w14:paraId="0CD034DD" w14:textId="77777777" w:rsidR="00E32AAA" w:rsidRDefault="00E32AAA" w:rsidP="004C52EF">
      <w:pPr>
        <w:pStyle w:val="CodeBlockVantara"/>
      </w:pPr>
      <w:proofErr w:type="spellStart"/>
      <w:r>
        <w:t>train.df</w:t>
      </w:r>
      <w:proofErr w:type="spellEnd"/>
      <w:r>
        <w:t xml:space="preserve"> &lt;- </w:t>
      </w:r>
      <w:proofErr w:type="spellStart"/>
      <w:r>
        <w:t>as.</w:t>
      </w:r>
      <w:proofErr w:type="gramStart"/>
      <w:r>
        <w:t>data.frame</w:t>
      </w:r>
      <w:proofErr w:type="spellEnd"/>
      <w:proofErr w:type="gramEnd"/>
      <w:r>
        <w:t>(train)</w:t>
      </w:r>
    </w:p>
    <w:p w14:paraId="2A88C31A" w14:textId="77777777" w:rsidR="00E32AAA" w:rsidRDefault="00E32AAA" w:rsidP="004C52EF">
      <w:pPr>
        <w:pStyle w:val="CodeBlockVantara"/>
      </w:pPr>
    </w:p>
    <w:p w14:paraId="5BB1747E" w14:textId="77777777" w:rsidR="00E32AAA" w:rsidRPr="007C15AF" w:rsidRDefault="00E32AAA" w:rsidP="004C52EF">
      <w:pPr>
        <w:pStyle w:val="CodeBlockVantara"/>
        <w:rPr>
          <w:color w:val="006600"/>
        </w:rPr>
      </w:pPr>
      <w:r w:rsidRPr="007C15AF">
        <w:rPr>
          <w:color w:val="006600"/>
        </w:rPr>
        <w:t># train model with 8 trees takes about 50 seconds on this VM</w:t>
      </w:r>
    </w:p>
    <w:p w14:paraId="41CEDA84" w14:textId="77777777" w:rsidR="00E32AAA" w:rsidRPr="007C15AF" w:rsidRDefault="00E32AAA" w:rsidP="004C52EF">
      <w:pPr>
        <w:pStyle w:val="CodeBlockVantara"/>
        <w:rPr>
          <w:color w:val="006600"/>
        </w:rPr>
      </w:pPr>
      <w:r w:rsidRPr="007C15AF">
        <w:rPr>
          <w:color w:val="006600"/>
        </w:rPr>
        <w:t># declare variable rf assigned the results</w:t>
      </w:r>
    </w:p>
    <w:p w14:paraId="37A1E481" w14:textId="77777777" w:rsidR="00E32AAA" w:rsidRPr="007C15AF" w:rsidRDefault="00E32AAA" w:rsidP="004C52EF">
      <w:pPr>
        <w:pStyle w:val="CodeBlockVantara"/>
        <w:rPr>
          <w:color w:val="006600"/>
        </w:rPr>
      </w:pPr>
      <w:r w:rsidRPr="007C15AF">
        <w:rPr>
          <w:color w:val="006600"/>
        </w:rPr>
        <w:t xml:space="preserve"># </w:t>
      </w:r>
      <w:proofErr w:type="gramStart"/>
      <w:r w:rsidRPr="007C15AF">
        <w:rPr>
          <w:color w:val="006600"/>
        </w:rPr>
        <w:t>( y</w:t>
      </w:r>
      <w:proofErr w:type="gramEnd"/>
      <w:r w:rsidRPr="007C15AF">
        <w:rPr>
          <w:color w:val="006600"/>
        </w:rPr>
        <w:t xml:space="preserve">) dependent variable = </w:t>
      </w:r>
      <w:proofErr w:type="spellStart"/>
      <w:r w:rsidRPr="007C15AF">
        <w:rPr>
          <w:color w:val="006600"/>
        </w:rPr>
        <w:t>train.df</w:t>
      </w:r>
      <w:proofErr w:type="spellEnd"/>
      <w:r w:rsidRPr="007C15AF">
        <w:rPr>
          <w:color w:val="006600"/>
        </w:rPr>
        <w:t xml:space="preserve"> (dataset) </w:t>
      </w:r>
      <w:proofErr w:type="spellStart"/>
      <w:r w:rsidRPr="007C15AF">
        <w:rPr>
          <w:color w:val="006600"/>
        </w:rPr>
        <w:t>reported_as_fraud_historic</w:t>
      </w:r>
      <w:proofErr w:type="spellEnd"/>
      <w:r w:rsidRPr="007C15AF">
        <w:rPr>
          <w:color w:val="006600"/>
        </w:rPr>
        <w:t xml:space="preserve"> (column)</w:t>
      </w:r>
    </w:p>
    <w:p w14:paraId="58C7E794" w14:textId="77777777" w:rsidR="00E32AAA" w:rsidRPr="007C15AF" w:rsidRDefault="00E32AAA" w:rsidP="004C52EF">
      <w:pPr>
        <w:pStyle w:val="CodeBlockVantara"/>
        <w:rPr>
          <w:color w:val="006600"/>
        </w:rPr>
      </w:pPr>
      <w:r w:rsidRPr="007C15AF">
        <w:rPr>
          <w:color w:val="006600"/>
        </w:rPr>
        <w:t># ~ (tilde</w:t>
      </w:r>
      <w:proofErr w:type="gramStart"/>
      <w:r w:rsidRPr="007C15AF">
        <w:rPr>
          <w:color w:val="006600"/>
        </w:rPr>
        <w:t>) .</w:t>
      </w:r>
      <w:proofErr w:type="gramEnd"/>
      <w:r w:rsidRPr="007C15AF">
        <w:rPr>
          <w:color w:val="006600"/>
        </w:rPr>
        <w:t xml:space="preserve"> (point) = (x) independent variables</w:t>
      </w:r>
    </w:p>
    <w:p w14:paraId="080BF3E2" w14:textId="77777777" w:rsidR="00E32AAA" w:rsidRDefault="00E32AAA" w:rsidP="004C52EF">
      <w:pPr>
        <w:pStyle w:val="CodeBlockVantara"/>
      </w:pPr>
      <w:r>
        <w:t xml:space="preserve">rf &lt;- </w:t>
      </w:r>
      <w:proofErr w:type="spellStart"/>
      <w:proofErr w:type="gramStart"/>
      <w:r>
        <w:t>randomForest</w:t>
      </w:r>
      <w:proofErr w:type="spellEnd"/>
      <w:r>
        <w:t>(</w:t>
      </w:r>
      <w:proofErr w:type="spellStart"/>
      <w:proofErr w:type="gramEnd"/>
      <w:r>
        <w:t>train.df$reported_as_fraud_historic</w:t>
      </w:r>
      <w:proofErr w:type="spellEnd"/>
      <w:r>
        <w:t xml:space="preserve"> ~ ., </w:t>
      </w:r>
      <w:proofErr w:type="spellStart"/>
      <w:r>
        <w:t>train.df</w:t>
      </w:r>
      <w:proofErr w:type="spellEnd"/>
      <w:r>
        <w:t xml:space="preserve">, </w:t>
      </w:r>
      <w:proofErr w:type="spellStart"/>
      <w:r>
        <w:t>ntree</w:t>
      </w:r>
      <w:proofErr w:type="spellEnd"/>
      <w:r>
        <w:t>=8, importance=TRUE)</w:t>
      </w:r>
    </w:p>
    <w:p w14:paraId="4D97D3C8" w14:textId="77777777" w:rsidR="00E32AAA" w:rsidRDefault="00E32AAA" w:rsidP="004C52EF">
      <w:pPr>
        <w:pStyle w:val="CodeBlockVantara"/>
      </w:pPr>
    </w:p>
    <w:p w14:paraId="54A47FB7" w14:textId="77777777" w:rsidR="00E32AAA" w:rsidRPr="007C15AF" w:rsidRDefault="00E32AAA" w:rsidP="004C52EF">
      <w:pPr>
        <w:pStyle w:val="CodeBlockVantara"/>
        <w:rPr>
          <w:color w:val="006600"/>
        </w:rPr>
      </w:pPr>
      <w:r w:rsidRPr="007C15AF">
        <w:rPr>
          <w:color w:val="006600"/>
        </w:rPr>
        <w:t># save model to output folder: Note no spaces and double backslashes are required.</w:t>
      </w:r>
    </w:p>
    <w:p w14:paraId="45C46413" w14:textId="77777777" w:rsidR="00E32AAA" w:rsidRDefault="00E32AAA" w:rsidP="004C52EF">
      <w:pPr>
        <w:pStyle w:val="CodeBlockVantara"/>
      </w:pPr>
      <w:proofErr w:type="gramStart"/>
      <w:r>
        <w:t>save(</w:t>
      </w:r>
      <w:proofErr w:type="gramEnd"/>
      <w:r>
        <w:t>rf, file="C:\\Machine--Learning\\01_Credit_Card\\Lab_02_Credit_Card_Fraud\\train_model_output\\rf.rdata")</w:t>
      </w:r>
    </w:p>
    <w:p w14:paraId="1A400984" w14:textId="77777777" w:rsidR="00E32AAA" w:rsidRDefault="00E32AAA" w:rsidP="004C52EF">
      <w:pPr>
        <w:pStyle w:val="CodeBlockVantara"/>
      </w:pPr>
    </w:p>
    <w:p w14:paraId="25B9D3EA" w14:textId="77777777" w:rsidR="00E32AAA" w:rsidRPr="007C15AF" w:rsidRDefault="00E32AAA" w:rsidP="004C52EF">
      <w:pPr>
        <w:pStyle w:val="CodeBlockVantara"/>
        <w:rPr>
          <w:color w:val="006600"/>
        </w:rPr>
      </w:pPr>
      <w:r w:rsidRPr="007C15AF">
        <w:rPr>
          <w:color w:val="006600"/>
        </w:rPr>
        <w:t xml:space="preserve"># print message ok to indicate no </w:t>
      </w:r>
      <w:proofErr w:type="gramStart"/>
      <w:r w:rsidRPr="007C15AF">
        <w:rPr>
          <w:color w:val="006600"/>
        </w:rPr>
        <w:t>probs..</w:t>
      </w:r>
      <w:proofErr w:type="gramEnd"/>
    </w:p>
    <w:p w14:paraId="65036C02" w14:textId="77777777" w:rsidR="00E32AAA" w:rsidRPr="007C15AF" w:rsidRDefault="00E32AAA" w:rsidP="004C52EF">
      <w:pPr>
        <w:pStyle w:val="CodeBlockVantara"/>
        <w:rPr>
          <w:color w:val="006600"/>
        </w:rPr>
      </w:pPr>
      <w:r w:rsidRPr="007C15AF">
        <w:rPr>
          <w:color w:val="006600"/>
        </w:rPr>
        <w:t># declare variable: ok assigned with the value “Finished”</w:t>
      </w:r>
    </w:p>
    <w:p w14:paraId="4F5364D0" w14:textId="77777777" w:rsidR="00E32AAA" w:rsidRDefault="00E32AAA" w:rsidP="004C52EF">
      <w:pPr>
        <w:pStyle w:val="CodeBlockVantara"/>
      </w:pPr>
      <w:r>
        <w:t>ok &lt;- "Finished"</w:t>
      </w:r>
    </w:p>
    <w:p w14:paraId="4D4F6278" w14:textId="77777777" w:rsidR="00E32AAA" w:rsidRDefault="00E32AAA" w:rsidP="004C52EF">
      <w:pPr>
        <w:pStyle w:val="CodeBlockVantara"/>
      </w:pPr>
    </w:p>
    <w:p w14:paraId="79816670" w14:textId="77777777" w:rsidR="00E32AAA" w:rsidRPr="007C15AF" w:rsidRDefault="00E32AAA" w:rsidP="004C52EF">
      <w:pPr>
        <w:pStyle w:val="CodeBlockVantara"/>
        <w:rPr>
          <w:color w:val="006600"/>
        </w:rPr>
      </w:pPr>
      <w:r w:rsidRPr="007C15AF">
        <w:rPr>
          <w:color w:val="006600"/>
        </w:rPr>
        <w:t xml:space="preserve"># assign variable ok to </w:t>
      </w:r>
      <w:proofErr w:type="spellStart"/>
      <w:r w:rsidRPr="007C15AF">
        <w:rPr>
          <w:color w:val="006600"/>
        </w:rPr>
        <w:t>dataframe</w:t>
      </w:r>
      <w:proofErr w:type="spellEnd"/>
      <w:r w:rsidRPr="007C15AF">
        <w:rPr>
          <w:color w:val="006600"/>
        </w:rPr>
        <w:t xml:space="preserve">: </w:t>
      </w:r>
      <w:proofErr w:type="spellStart"/>
      <w:r w:rsidRPr="007C15AF">
        <w:rPr>
          <w:color w:val="006600"/>
        </w:rPr>
        <w:t>ok.df</w:t>
      </w:r>
      <w:proofErr w:type="spellEnd"/>
    </w:p>
    <w:p w14:paraId="7443D683" w14:textId="77777777" w:rsidR="00E32AAA" w:rsidRDefault="00E32AAA" w:rsidP="004C52EF">
      <w:pPr>
        <w:pStyle w:val="CodeBlockVantara"/>
      </w:pPr>
      <w:proofErr w:type="spellStart"/>
      <w:r>
        <w:t>ok.df</w:t>
      </w:r>
      <w:proofErr w:type="spellEnd"/>
      <w:r>
        <w:t xml:space="preserve"> &lt;- </w:t>
      </w:r>
      <w:proofErr w:type="spellStart"/>
      <w:r>
        <w:t>as.</w:t>
      </w:r>
      <w:proofErr w:type="gramStart"/>
      <w:r>
        <w:t>data.frame</w:t>
      </w:r>
      <w:proofErr w:type="spellEnd"/>
      <w:proofErr w:type="gramEnd"/>
      <w:r>
        <w:t>(ok)</w:t>
      </w:r>
    </w:p>
    <w:p w14:paraId="69895B4B" w14:textId="77777777" w:rsidR="00E32AAA" w:rsidRDefault="00E32AAA" w:rsidP="004C52EF">
      <w:pPr>
        <w:pStyle w:val="CodeBlockVantara"/>
      </w:pPr>
      <w:proofErr w:type="spellStart"/>
      <w:r>
        <w:t>ok.df</w:t>
      </w:r>
      <w:proofErr w:type="spellEnd"/>
    </w:p>
    <w:p w14:paraId="55804840" w14:textId="455FB5B4" w:rsidR="004C52EF" w:rsidRDefault="004C52EF">
      <w:pPr>
        <w:widowControl/>
        <w:spacing w:before="0" w:after="160"/>
        <w:jc w:val="left"/>
      </w:pPr>
      <w:r>
        <w:br w:type="page"/>
      </w:r>
    </w:p>
    <w:p w14:paraId="5BD9CE83" w14:textId="40646ADF" w:rsidR="00E32AAA" w:rsidRDefault="004C52EF" w:rsidP="004C52EF">
      <w:pPr>
        <w:pStyle w:val="Heading1Vantara"/>
      </w:pPr>
      <w:bookmarkStart w:id="30" w:name="_Toc46312315"/>
      <w:r>
        <w:lastRenderedPageBreak/>
        <w:t>Appendix D: R Script for Predict</w:t>
      </w:r>
      <w:bookmarkEnd w:id="30"/>
    </w:p>
    <w:p w14:paraId="4DD4624A" w14:textId="77777777" w:rsidR="00E32AAA" w:rsidRPr="004C52EF" w:rsidRDefault="00E32AAA" w:rsidP="004C52EF">
      <w:pPr>
        <w:pStyle w:val="CodeBlockVantara"/>
        <w:rPr>
          <w:color w:val="006600"/>
        </w:rPr>
      </w:pPr>
      <w:r w:rsidRPr="004C52EF">
        <w:rPr>
          <w:color w:val="006600"/>
        </w:rPr>
        <w:t># the following packages need to be installed (see pre-requisites)</w:t>
      </w:r>
    </w:p>
    <w:p w14:paraId="67CB7D88" w14:textId="77777777" w:rsidR="00E32AAA" w:rsidRPr="004C52EF" w:rsidRDefault="00E32AAA" w:rsidP="004C52EF">
      <w:pPr>
        <w:pStyle w:val="CodeBlockVantara"/>
        <w:rPr>
          <w:color w:val="006600"/>
        </w:rPr>
      </w:pPr>
      <w:r w:rsidRPr="004C52EF">
        <w:rPr>
          <w:color w:val="006600"/>
        </w:rPr>
        <w:t xml:space="preserve"># </w:t>
      </w:r>
      <w:proofErr w:type="spellStart"/>
      <w:r w:rsidRPr="004C52EF">
        <w:rPr>
          <w:color w:val="006600"/>
        </w:rPr>
        <w:t>rJava</w:t>
      </w:r>
      <w:proofErr w:type="spellEnd"/>
    </w:p>
    <w:p w14:paraId="049BC3A5" w14:textId="77777777" w:rsidR="00E32AAA" w:rsidRPr="004C52EF" w:rsidRDefault="00E32AAA" w:rsidP="004C52EF">
      <w:pPr>
        <w:pStyle w:val="CodeBlockVantara"/>
        <w:rPr>
          <w:color w:val="006600"/>
        </w:rPr>
      </w:pPr>
      <w:r w:rsidRPr="004C52EF">
        <w:rPr>
          <w:color w:val="006600"/>
        </w:rPr>
        <w:t xml:space="preserve"># </w:t>
      </w:r>
      <w:proofErr w:type="spellStart"/>
      <w:r w:rsidRPr="004C52EF">
        <w:rPr>
          <w:color w:val="006600"/>
        </w:rPr>
        <w:t>randomForest</w:t>
      </w:r>
      <w:proofErr w:type="spellEnd"/>
    </w:p>
    <w:p w14:paraId="66AD405E" w14:textId="77777777" w:rsidR="00E32AAA" w:rsidRDefault="00E32AAA" w:rsidP="004C52EF">
      <w:pPr>
        <w:pStyle w:val="CodeBlockVantara"/>
      </w:pPr>
    </w:p>
    <w:p w14:paraId="1F8B5587" w14:textId="77777777" w:rsidR="00E32AAA" w:rsidRPr="007C15AF" w:rsidRDefault="00E32AAA" w:rsidP="004C52EF">
      <w:pPr>
        <w:pStyle w:val="CodeBlockVantara"/>
        <w:rPr>
          <w:color w:val="006600"/>
        </w:rPr>
      </w:pPr>
      <w:r w:rsidRPr="007C15AF">
        <w:rPr>
          <w:color w:val="006600"/>
        </w:rPr>
        <w:t xml:space="preserve"># load </w:t>
      </w:r>
      <w:proofErr w:type="spellStart"/>
      <w:r w:rsidRPr="007C15AF">
        <w:rPr>
          <w:color w:val="006600"/>
        </w:rPr>
        <w:t>randomForest</w:t>
      </w:r>
      <w:proofErr w:type="spellEnd"/>
      <w:r w:rsidRPr="007C15AF">
        <w:rPr>
          <w:color w:val="006600"/>
        </w:rPr>
        <w:t xml:space="preserve"> package</w:t>
      </w:r>
    </w:p>
    <w:p w14:paraId="3F5CEDCA" w14:textId="77777777" w:rsidR="00E32AAA" w:rsidRDefault="00E32AAA" w:rsidP="004C52EF">
      <w:pPr>
        <w:pStyle w:val="CodeBlockVantara"/>
      </w:pPr>
      <w:r>
        <w:t>library(</w:t>
      </w:r>
      <w:proofErr w:type="spellStart"/>
      <w:r>
        <w:t>randomForest</w:t>
      </w:r>
      <w:proofErr w:type="spellEnd"/>
      <w:r>
        <w:t>)</w:t>
      </w:r>
    </w:p>
    <w:p w14:paraId="6B1B3EBD" w14:textId="77777777" w:rsidR="00E32AAA" w:rsidRDefault="00E32AAA" w:rsidP="004C52EF">
      <w:pPr>
        <w:pStyle w:val="CodeBlockVantara"/>
      </w:pPr>
    </w:p>
    <w:p w14:paraId="0F42C921" w14:textId="77777777" w:rsidR="00E32AAA" w:rsidRPr="007C15AF" w:rsidRDefault="00E32AAA" w:rsidP="004C52EF">
      <w:pPr>
        <w:pStyle w:val="CodeBlockVantara"/>
        <w:rPr>
          <w:color w:val="006600"/>
        </w:rPr>
      </w:pPr>
      <w:r w:rsidRPr="007C15AF">
        <w:rPr>
          <w:color w:val="006600"/>
        </w:rPr>
        <w:t xml:space="preserve"># the dataset is referenced in the step: </w:t>
      </w:r>
      <w:proofErr w:type="spellStart"/>
      <w:r w:rsidRPr="007C15AF">
        <w:rPr>
          <w:color w:val="006600"/>
        </w:rPr>
        <w:t>sv-convert_booleans_to_numbers</w:t>
      </w:r>
      <w:proofErr w:type="spellEnd"/>
    </w:p>
    <w:p w14:paraId="102AC332" w14:textId="77777777" w:rsidR="00E32AAA" w:rsidRPr="007C15AF" w:rsidRDefault="00E32AAA" w:rsidP="004C52EF">
      <w:pPr>
        <w:pStyle w:val="CodeBlockVantara"/>
        <w:rPr>
          <w:color w:val="006600"/>
        </w:rPr>
      </w:pPr>
      <w:r w:rsidRPr="007C15AF">
        <w:rPr>
          <w:color w:val="006600"/>
        </w:rPr>
        <w:t xml:space="preserve"># assign the </w:t>
      </w:r>
      <w:proofErr w:type="spellStart"/>
      <w:r w:rsidRPr="007C15AF">
        <w:rPr>
          <w:color w:val="006600"/>
        </w:rPr>
        <w:t>dataframe</w:t>
      </w:r>
      <w:proofErr w:type="spellEnd"/>
      <w:r w:rsidRPr="007C15AF">
        <w:rPr>
          <w:color w:val="006600"/>
        </w:rPr>
        <w:t xml:space="preserve">: test to variable: </w:t>
      </w:r>
      <w:proofErr w:type="spellStart"/>
      <w:r w:rsidRPr="007C15AF">
        <w:rPr>
          <w:color w:val="006600"/>
        </w:rPr>
        <w:t>test.df</w:t>
      </w:r>
      <w:proofErr w:type="spellEnd"/>
    </w:p>
    <w:p w14:paraId="538EFE39" w14:textId="77777777" w:rsidR="00E32AAA" w:rsidRDefault="00E32AAA" w:rsidP="004C52EF">
      <w:pPr>
        <w:pStyle w:val="CodeBlockVantara"/>
      </w:pPr>
      <w:proofErr w:type="spellStart"/>
      <w:r>
        <w:t>test.df</w:t>
      </w:r>
      <w:proofErr w:type="spellEnd"/>
      <w:r>
        <w:t xml:space="preserve"> &lt;- </w:t>
      </w:r>
      <w:proofErr w:type="spellStart"/>
      <w:r>
        <w:t>as.</w:t>
      </w:r>
      <w:proofErr w:type="gramStart"/>
      <w:r>
        <w:t>data.frame</w:t>
      </w:r>
      <w:proofErr w:type="spellEnd"/>
      <w:proofErr w:type="gramEnd"/>
      <w:r>
        <w:t>(test)</w:t>
      </w:r>
    </w:p>
    <w:p w14:paraId="2FBBBF3A" w14:textId="77777777" w:rsidR="00E32AAA" w:rsidRDefault="00E32AAA" w:rsidP="004C52EF">
      <w:pPr>
        <w:pStyle w:val="CodeBlockVantara"/>
      </w:pPr>
    </w:p>
    <w:p w14:paraId="50A3EAD6" w14:textId="77777777" w:rsidR="00E32AAA" w:rsidRPr="007C15AF" w:rsidRDefault="00E32AAA" w:rsidP="004C52EF">
      <w:pPr>
        <w:pStyle w:val="CodeBlockVantara"/>
        <w:rPr>
          <w:color w:val="006600"/>
        </w:rPr>
      </w:pPr>
      <w:r w:rsidRPr="007C15AF">
        <w:rPr>
          <w:color w:val="006600"/>
        </w:rPr>
        <w:t xml:space="preserve"># load </w:t>
      </w:r>
      <w:proofErr w:type="spellStart"/>
      <w:r w:rsidRPr="007C15AF">
        <w:rPr>
          <w:color w:val="006600"/>
        </w:rPr>
        <w:t>randomForest</w:t>
      </w:r>
      <w:proofErr w:type="spellEnd"/>
      <w:r w:rsidRPr="007C15AF">
        <w:rPr>
          <w:color w:val="006600"/>
        </w:rPr>
        <w:t xml:space="preserve"> Model</w:t>
      </w:r>
    </w:p>
    <w:p w14:paraId="3B74FA9F" w14:textId="77777777" w:rsidR="00E32AAA" w:rsidRDefault="00E32AAA" w:rsidP="004C52EF">
      <w:pPr>
        <w:pStyle w:val="CodeBlockVantara"/>
      </w:pPr>
      <w:r>
        <w:t>load("C:\\Machine--Learning\\01_Credit_Card\\Lab_02_Credit_Card_Fraud\\train_model_output\\rf.rdata")</w:t>
      </w:r>
    </w:p>
    <w:p w14:paraId="11BF684D" w14:textId="77777777" w:rsidR="00E32AAA" w:rsidRDefault="00E32AAA" w:rsidP="004C52EF">
      <w:pPr>
        <w:pStyle w:val="CodeBlockVantara"/>
      </w:pPr>
    </w:p>
    <w:p w14:paraId="771110D6" w14:textId="77777777" w:rsidR="00E32AAA" w:rsidRPr="007C15AF" w:rsidRDefault="00E32AAA" w:rsidP="004C52EF">
      <w:pPr>
        <w:pStyle w:val="CodeBlockVantara"/>
        <w:rPr>
          <w:color w:val="006600"/>
        </w:rPr>
      </w:pPr>
      <w:r w:rsidRPr="007C15AF">
        <w:rPr>
          <w:color w:val="006600"/>
        </w:rPr>
        <w:t xml:space="preserve"># declare a variable </w:t>
      </w:r>
      <w:proofErr w:type="spellStart"/>
      <w:r w:rsidRPr="007C15AF">
        <w:rPr>
          <w:color w:val="006600"/>
        </w:rPr>
        <w:t>pred</w:t>
      </w:r>
      <w:proofErr w:type="spellEnd"/>
      <w:r w:rsidRPr="007C15AF">
        <w:rPr>
          <w:color w:val="006600"/>
        </w:rPr>
        <w:t xml:space="preserve"> which is assigned the results of using the predict function</w:t>
      </w:r>
    </w:p>
    <w:p w14:paraId="64BFCACA" w14:textId="77777777" w:rsidR="00E32AAA" w:rsidRPr="007C15AF" w:rsidRDefault="00E32AAA" w:rsidP="004C52EF">
      <w:pPr>
        <w:pStyle w:val="CodeBlockVantara"/>
        <w:rPr>
          <w:color w:val="006600"/>
        </w:rPr>
      </w:pPr>
      <w:r w:rsidRPr="007C15AF">
        <w:rPr>
          <w:color w:val="006600"/>
        </w:rPr>
        <w:t xml:space="preserve"># predict function runs our </w:t>
      </w:r>
      <w:proofErr w:type="spellStart"/>
      <w:r w:rsidRPr="007C15AF">
        <w:rPr>
          <w:color w:val="006600"/>
        </w:rPr>
        <w:t>randomForest</w:t>
      </w:r>
      <w:proofErr w:type="spellEnd"/>
      <w:r w:rsidRPr="007C15AF">
        <w:rPr>
          <w:color w:val="006600"/>
        </w:rPr>
        <w:t xml:space="preserve"> model against </w:t>
      </w:r>
      <w:proofErr w:type="spellStart"/>
      <w:r w:rsidRPr="007C15AF">
        <w:rPr>
          <w:color w:val="006600"/>
        </w:rPr>
        <w:t>test.df</w:t>
      </w:r>
      <w:proofErr w:type="spellEnd"/>
      <w:r w:rsidRPr="007C15AF">
        <w:rPr>
          <w:color w:val="006600"/>
        </w:rPr>
        <w:t xml:space="preserve"> = </w:t>
      </w:r>
      <w:proofErr w:type="spellStart"/>
      <w:r w:rsidRPr="007C15AF">
        <w:rPr>
          <w:color w:val="006600"/>
        </w:rPr>
        <w:t>newdata</w:t>
      </w:r>
      <w:proofErr w:type="spellEnd"/>
    </w:p>
    <w:p w14:paraId="2CD39AB3" w14:textId="77777777" w:rsidR="00E32AAA" w:rsidRPr="007C15AF" w:rsidRDefault="00E32AAA" w:rsidP="004C52EF">
      <w:pPr>
        <w:pStyle w:val="CodeBlockVantara"/>
        <w:rPr>
          <w:color w:val="006600"/>
        </w:rPr>
      </w:pPr>
      <w:r w:rsidRPr="007C15AF">
        <w:rPr>
          <w:color w:val="006600"/>
        </w:rPr>
        <w:t># predict with new test data</w:t>
      </w:r>
    </w:p>
    <w:p w14:paraId="4CE28D68" w14:textId="77777777" w:rsidR="00E32AAA" w:rsidRDefault="00E32AAA" w:rsidP="004C52EF">
      <w:pPr>
        <w:pStyle w:val="CodeBlockVantara"/>
      </w:pPr>
      <w:proofErr w:type="spellStart"/>
      <w:r>
        <w:t>pred</w:t>
      </w:r>
      <w:proofErr w:type="spellEnd"/>
      <w:r>
        <w:t xml:space="preserve"> &lt;- </w:t>
      </w:r>
      <w:proofErr w:type="gramStart"/>
      <w:r>
        <w:t>predict(</w:t>
      </w:r>
      <w:proofErr w:type="gramEnd"/>
      <w:r>
        <w:t xml:space="preserve">rf, </w:t>
      </w:r>
      <w:proofErr w:type="spellStart"/>
      <w:r>
        <w:t>newdata</w:t>
      </w:r>
      <w:proofErr w:type="spellEnd"/>
      <w:r>
        <w:t xml:space="preserve"> = </w:t>
      </w:r>
      <w:proofErr w:type="spellStart"/>
      <w:r>
        <w:t>test.df</w:t>
      </w:r>
      <w:proofErr w:type="spellEnd"/>
      <w:r>
        <w:t>)</w:t>
      </w:r>
    </w:p>
    <w:p w14:paraId="2A57BA74" w14:textId="77777777" w:rsidR="00E32AAA" w:rsidRDefault="00E32AAA" w:rsidP="004C52EF">
      <w:pPr>
        <w:pStyle w:val="CodeBlockVantara"/>
      </w:pPr>
    </w:p>
    <w:p w14:paraId="0298CEA8" w14:textId="77777777" w:rsidR="00E32AAA" w:rsidRPr="007C15AF" w:rsidRDefault="00E32AAA" w:rsidP="004C52EF">
      <w:pPr>
        <w:pStyle w:val="CodeBlockVantara"/>
        <w:rPr>
          <w:color w:val="006600"/>
        </w:rPr>
      </w:pPr>
      <w:r w:rsidRPr="007C15AF">
        <w:rPr>
          <w:color w:val="006600"/>
        </w:rPr>
        <w:t xml:space="preserve"># assign </w:t>
      </w:r>
      <w:proofErr w:type="spellStart"/>
      <w:r w:rsidRPr="007C15AF">
        <w:rPr>
          <w:color w:val="006600"/>
        </w:rPr>
        <w:t>pred</w:t>
      </w:r>
      <w:proofErr w:type="spellEnd"/>
      <w:r w:rsidRPr="007C15AF">
        <w:rPr>
          <w:color w:val="006600"/>
        </w:rPr>
        <w:t xml:space="preserve"> </w:t>
      </w:r>
      <w:proofErr w:type="spellStart"/>
      <w:r w:rsidRPr="007C15AF">
        <w:rPr>
          <w:color w:val="006600"/>
        </w:rPr>
        <w:t>dataframe</w:t>
      </w:r>
      <w:proofErr w:type="spellEnd"/>
      <w:r w:rsidRPr="007C15AF">
        <w:rPr>
          <w:color w:val="006600"/>
        </w:rPr>
        <w:t xml:space="preserve"> to </w:t>
      </w:r>
      <w:proofErr w:type="spellStart"/>
      <w:r w:rsidRPr="007C15AF">
        <w:rPr>
          <w:color w:val="006600"/>
        </w:rPr>
        <w:t>pred.df</w:t>
      </w:r>
      <w:proofErr w:type="spellEnd"/>
      <w:r w:rsidRPr="007C15AF">
        <w:rPr>
          <w:color w:val="006600"/>
        </w:rPr>
        <w:t xml:space="preserve"> variable</w:t>
      </w:r>
    </w:p>
    <w:p w14:paraId="3B3CC6B1" w14:textId="77777777" w:rsidR="00E32AAA" w:rsidRDefault="00E32AAA" w:rsidP="004C52EF">
      <w:pPr>
        <w:pStyle w:val="CodeBlockVantara"/>
      </w:pPr>
      <w:proofErr w:type="spellStart"/>
      <w:r>
        <w:t>pred.df</w:t>
      </w:r>
      <w:proofErr w:type="spellEnd"/>
      <w:r>
        <w:t xml:space="preserve"> &lt;- </w:t>
      </w:r>
      <w:proofErr w:type="spellStart"/>
      <w:r>
        <w:t>as.</w:t>
      </w:r>
      <w:proofErr w:type="gramStart"/>
      <w:r>
        <w:t>data.frame</w:t>
      </w:r>
      <w:proofErr w:type="spellEnd"/>
      <w:proofErr w:type="gramEnd"/>
      <w:r>
        <w:t>(</w:t>
      </w:r>
      <w:proofErr w:type="spellStart"/>
      <w:r>
        <w:t>pred</w:t>
      </w:r>
      <w:proofErr w:type="spellEnd"/>
      <w:r>
        <w:t>)</w:t>
      </w:r>
    </w:p>
    <w:p w14:paraId="259F4EF8" w14:textId="77777777" w:rsidR="00E32AAA" w:rsidRDefault="00E32AAA" w:rsidP="004C52EF">
      <w:pPr>
        <w:pStyle w:val="CodeBlockVantara"/>
      </w:pPr>
    </w:p>
    <w:p w14:paraId="6BA54254" w14:textId="77777777" w:rsidR="00E32AAA" w:rsidRPr="007C15AF" w:rsidRDefault="00E32AAA" w:rsidP="004C52EF">
      <w:pPr>
        <w:pStyle w:val="CodeBlockVantara"/>
        <w:rPr>
          <w:color w:val="006600"/>
        </w:rPr>
      </w:pPr>
      <w:r w:rsidRPr="007C15AF">
        <w:rPr>
          <w:color w:val="006600"/>
        </w:rPr>
        <w:t># prepare output data</w:t>
      </w:r>
    </w:p>
    <w:p w14:paraId="3DEE803C" w14:textId="77777777" w:rsidR="00E32AAA" w:rsidRPr="007C15AF" w:rsidRDefault="00E32AAA" w:rsidP="004C52EF">
      <w:pPr>
        <w:pStyle w:val="CodeBlockVantara"/>
        <w:rPr>
          <w:color w:val="006600"/>
        </w:rPr>
      </w:pPr>
      <w:r w:rsidRPr="007C15AF">
        <w:rPr>
          <w:color w:val="006600"/>
        </w:rPr>
        <w:t xml:space="preserve"># using </w:t>
      </w:r>
      <w:proofErr w:type="spellStart"/>
      <w:r w:rsidRPr="007C15AF">
        <w:rPr>
          <w:color w:val="006600"/>
        </w:rPr>
        <w:t>cbind</w:t>
      </w:r>
      <w:proofErr w:type="spellEnd"/>
      <w:r w:rsidRPr="007C15AF">
        <w:rPr>
          <w:color w:val="006600"/>
        </w:rPr>
        <w:t xml:space="preserve"> function to bind </w:t>
      </w:r>
      <w:proofErr w:type="spellStart"/>
      <w:r w:rsidRPr="007C15AF">
        <w:rPr>
          <w:color w:val="006600"/>
        </w:rPr>
        <w:t>pred.df</w:t>
      </w:r>
      <w:proofErr w:type="spellEnd"/>
      <w:r w:rsidRPr="007C15AF">
        <w:rPr>
          <w:color w:val="006600"/>
        </w:rPr>
        <w:t xml:space="preserve"> to </w:t>
      </w:r>
      <w:proofErr w:type="spellStart"/>
      <w:r w:rsidRPr="007C15AF">
        <w:rPr>
          <w:color w:val="006600"/>
        </w:rPr>
        <w:t>test.df</w:t>
      </w:r>
      <w:proofErr w:type="spellEnd"/>
    </w:p>
    <w:p w14:paraId="01BA510C" w14:textId="77777777" w:rsidR="00E32AAA" w:rsidRDefault="00E32AAA" w:rsidP="004C52EF">
      <w:pPr>
        <w:pStyle w:val="CodeBlockVantara"/>
      </w:pPr>
      <w:r>
        <w:t xml:space="preserve">submission &lt;- </w:t>
      </w:r>
      <w:proofErr w:type="spellStart"/>
      <w:proofErr w:type="gramStart"/>
      <w:r>
        <w:t>data.frame</w:t>
      </w:r>
      <w:proofErr w:type="spellEnd"/>
      <w:proofErr w:type="gramEnd"/>
      <w:r>
        <w:t>(</w:t>
      </w:r>
      <w:proofErr w:type="spellStart"/>
      <w:r>
        <w:t>cbind</w:t>
      </w:r>
      <w:proofErr w:type="spellEnd"/>
      <w:r>
        <w:t>(</w:t>
      </w:r>
      <w:proofErr w:type="spellStart"/>
      <w:r>
        <w:t>test.df,pred.df</w:t>
      </w:r>
      <w:proofErr w:type="spellEnd"/>
      <w:r>
        <w:t>))</w:t>
      </w:r>
    </w:p>
    <w:p w14:paraId="63C3E544" w14:textId="77777777" w:rsidR="00E32AAA" w:rsidRDefault="00E32AAA" w:rsidP="004C52EF">
      <w:pPr>
        <w:pStyle w:val="CodeBlockVantara"/>
      </w:pPr>
    </w:p>
    <w:p w14:paraId="6D3F4C7A" w14:textId="77777777" w:rsidR="00E32AAA" w:rsidRPr="007C15AF" w:rsidRDefault="00E32AAA" w:rsidP="004C52EF">
      <w:pPr>
        <w:pStyle w:val="CodeBlockVantara"/>
        <w:rPr>
          <w:color w:val="006600"/>
        </w:rPr>
      </w:pPr>
      <w:r w:rsidRPr="007C15AF">
        <w:rPr>
          <w:color w:val="006600"/>
        </w:rPr>
        <w:t># output data</w:t>
      </w:r>
    </w:p>
    <w:p w14:paraId="124B873C" w14:textId="7FA5A738" w:rsidR="004C52EF" w:rsidRDefault="004C52EF" w:rsidP="004C52EF">
      <w:pPr>
        <w:pStyle w:val="CodeBlockVantara"/>
      </w:pPr>
      <w:r>
        <w:t>s</w:t>
      </w:r>
      <w:r w:rsidR="00E32AAA">
        <w:t>ubmission</w:t>
      </w:r>
    </w:p>
    <w:p w14:paraId="51545F32" w14:textId="3BF9969A" w:rsidR="00942A94" w:rsidRDefault="00942A94">
      <w:pPr>
        <w:widowControl/>
        <w:spacing w:before="0" w:after="160"/>
        <w:jc w:val="left"/>
      </w:pPr>
      <w:r>
        <w:br w:type="page"/>
      </w:r>
    </w:p>
    <w:p w14:paraId="7B5465D2" w14:textId="77777777" w:rsidR="005857D6" w:rsidRPr="004D4887" w:rsidRDefault="005857D6" w:rsidP="000B1DEE">
      <w:pPr>
        <w:pStyle w:val="Heading1Vantara"/>
      </w:pPr>
      <w:bookmarkStart w:id="31" w:name="_Toc46312316"/>
      <w:r w:rsidRPr="004D4887">
        <w:lastRenderedPageBreak/>
        <w:t>Related Information</w:t>
      </w:r>
      <w:bookmarkEnd w:id="31"/>
    </w:p>
    <w:p w14:paraId="6FD31F39" w14:textId="790D6BD5" w:rsidR="005857D6" w:rsidRPr="004D4887" w:rsidRDefault="005857D6" w:rsidP="005857D6">
      <w:pPr>
        <w:pStyle w:val="ParagraphNormalVantara"/>
      </w:pPr>
      <w:r w:rsidRPr="004D4887">
        <w:t xml:space="preserve">Here are some links to information that you may find helpful while using this </w:t>
      </w:r>
      <w:r w:rsidR="00942A94">
        <w:t>lab guide</w:t>
      </w:r>
      <w:r w:rsidRPr="004D4887">
        <w:t>:</w:t>
      </w:r>
    </w:p>
    <w:p w14:paraId="75900653" w14:textId="2432D440" w:rsidR="00E619A4" w:rsidRPr="00E619A4" w:rsidRDefault="004F3726" w:rsidP="00146A33">
      <w:pPr>
        <w:pStyle w:val="BulletsVantara"/>
        <w:rPr>
          <w:rStyle w:val="Hyperlink"/>
          <w:color w:val="auto"/>
          <w:u w:val="none"/>
        </w:rPr>
      </w:pPr>
      <w:hyperlink r:id="rId71" w:history="1">
        <w:r w:rsidR="00E619A4" w:rsidRPr="00D30183">
          <w:rPr>
            <w:rStyle w:val="Hyperlink"/>
          </w:rPr>
          <w:t xml:space="preserve">Google </w:t>
        </w:r>
        <w:proofErr w:type="spellStart"/>
        <w:r w:rsidR="00E619A4" w:rsidRPr="00D30183">
          <w:rPr>
            <w:rStyle w:val="Hyperlink"/>
          </w:rPr>
          <w:t>Colab</w:t>
        </w:r>
        <w:proofErr w:type="spellEnd"/>
      </w:hyperlink>
    </w:p>
    <w:p w14:paraId="4D05559E" w14:textId="30CDAA6D" w:rsidR="00E619A4" w:rsidRDefault="004F3726" w:rsidP="00146A33">
      <w:pPr>
        <w:pStyle w:val="BulletsVantara"/>
      </w:pPr>
      <w:hyperlink r:id="rId72" w:anchor="WPR" w:history="1">
        <w:r w:rsidR="00E619A4">
          <w:rPr>
            <w:rStyle w:val="Hyperlink"/>
          </w:rPr>
          <w:t>Pentaho Data Integration Best Practices Library</w:t>
        </w:r>
      </w:hyperlink>
    </w:p>
    <w:p w14:paraId="5D0FD842" w14:textId="43E852D0" w:rsidR="00E619A4" w:rsidRDefault="004F3726" w:rsidP="00146A33">
      <w:pPr>
        <w:pStyle w:val="BulletsVantara"/>
      </w:pPr>
      <w:hyperlink r:id="rId73" w:history="1">
        <w:r w:rsidR="00E619A4" w:rsidRPr="00CA3674">
          <w:rPr>
            <w:rStyle w:val="Hyperlink"/>
          </w:rPr>
          <w:t>Python Executor</w:t>
        </w:r>
      </w:hyperlink>
    </w:p>
    <w:p w14:paraId="653D5D71" w14:textId="33C8E270" w:rsidR="00E619A4" w:rsidRPr="00E619A4" w:rsidRDefault="004F3726" w:rsidP="00146A33">
      <w:pPr>
        <w:pStyle w:val="BulletsVantara"/>
        <w:rPr>
          <w:rStyle w:val="Hyperlink"/>
          <w:color w:val="auto"/>
          <w:u w:val="none"/>
        </w:rPr>
      </w:pPr>
      <w:hyperlink r:id="rId74" w:history="1">
        <w:r w:rsidR="00E619A4" w:rsidRPr="00D30183">
          <w:rPr>
            <w:rStyle w:val="Hyperlink"/>
          </w:rPr>
          <w:t>Python for Windows</w:t>
        </w:r>
      </w:hyperlink>
    </w:p>
    <w:p w14:paraId="3CA3B99B" w14:textId="24B75D75" w:rsidR="00E619A4" w:rsidRPr="00E619A4" w:rsidRDefault="004F3726" w:rsidP="00146A33">
      <w:pPr>
        <w:pStyle w:val="BulletsVantara"/>
        <w:rPr>
          <w:rStyle w:val="Hyperlink"/>
          <w:color w:val="auto"/>
          <w:u w:val="none"/>
        </w:rPr>
      </w:pPr>
      <w:hyperlink r:id="rId75" w:history="1">
        <w:r w:rsidR="00E619A4" w:rsidRPr="00F0665A">
          <w:rPr>
            <w:rStyle w:val="Hyperlink"/>
          </w:rPr>
          <w:t>r-project</w:t>
        </w:r>
      </w:hyperlink>
    </w:p>
    <w:p w14:paraId="29892739" w14:textId="0DB287C2" w:rsidR="00E619A4" w:rsidRPr="004D4887" w:rsidRDefault="004F3726" w:rsidP="00146A33">
      <w:pPr>
        <w:pStyle w:val="BulletsVantara"/>
      </w:pPr>
      <w:hyperlink r:id="rId76" w:anchor="download" w:history="1">
        <w:r w:rsidR="00E619A4">
          <w:rPr>
            <w:rStyle w:val="Hyperlink"/>
          </w:rPr>
          <w:t>RStudio IDE</w:t>
        </w:r>
      </w:hyperlink>
    </w:p>
    <w:sectPr w:rsidR="00E619A4" w:rsidRPr="004D4887" w:rsidSect="00184C49">
      <w:headerReference w:type="default" r:id="rId77"/>
      <w:footerReference w:type="default" r:id="rId78"/>
      <w:footerReference w:type="first" r:id="rId79"/>
      <w:pgSz w:w="12240" w:h="15840"/>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3BB9D" w14:textId="77777777" w:rsidR="008D2289" w:rsidRDefault="008D2289" w:rsidP="00146A33">
      <w:r>
        <w:separator/>
      </w:r>
    </w:p>
    <w:p w14:paraId="3CD13B7F" w14:textId="77777777" w:rsidR="008D2289" w:rsidRDefault="008D2289" w:rsidP="00146A33"/>
    <w:p w14:paraId="41E43939" w14:textId="77777777" w:rsidR="008D2289" w:rsidRDefault="008D2289" w:rsidP="00146A33"/>
    <w:p w14:paraId="6B74217C" w14:textId="77777777" w:rsidR="008D2289" w:rsidRDefault="008D2289" w:rsidP="00146A33"/>
  </w:endnote>
  <w:endnote w:type="continuationSeparator" w:id="0">
    <w:p w14:paraId="5F74D034" w14:textId="77777777" w:rsidR="008D2289" w:rsidRDefault="008D2289" w:rsidP="00146A33">
      <w:r>
        <w:continuationSeparator/>
      </w:r>
    </w:p>
    <w:p w14:paraId="1F6450D4" w14:textId="77777777" w:rsidR="008D2289" w:rsidRDefault="008D2289" w:rsidP="00146A33"/>
    <w:p w14:paraId="667DAB1B" w14:textId="77777777" w:rsidR="008D2289" w:rsidRDefault="008D2289" w:rsidP="00146A33"/>
    <w:p w14:paraId="7E1A1FB1" w14:textId="77777777" w:rsidR="008D2289" w:rsidRDefault="008D2289" w:rsidP="00146A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RW DIN">
    <w:panose1 w:val="00000500000000000000"/>
    <w:charset w:val="00"/>
    <w:family w:val="auto"/>
    <w:pitch w:val="variable"/>
    <w:sig w:usb0="20000007"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URW DIN SemiCond Demi">
    <w:panose1 w:val="00000700000000000000"/>
    <w:charset w:val="00"/>
    <w:family w:val="auto"/>
    <w:pitch w:val="variable"/>
    <w:sig w:usb0="20000007" w:usb1="00000001" w:usb2="00000000" w:usb3="00000000" w:csb0="00000193"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8011D" w14:textId="77777777" w:rsidR="008D2289" w:rsidRDefault="008D2289" w:rsidP="00B30A41">
    <w:pPr>
      <w:pStyle w:val="Footer"/>
      <w:spacing w:after="240"/>
      <w:jc w:val="center"/>
      <w:rPr>
        <w:rFonts w:cs="Open Sans"/>
        <w:noProof/>
      </w:rPr>
    </w:pPr>
    <w:r w:rsidRPr="0075037F">
      <w:rPr>
        <w:rFonts w:cs="Open Sans"/>
        <w:sz w:val="16"/>
        <w:szCs w:val="16"/>
      </w:rPr>
      <w:t xml:space="preserve">Page </w:t>
    </w:r>
    <w:sdt>
      <w:sdtPr>
        <w:rPr>
          <w:rFonts w:cs="Open Sans"/>
          <w:sz w:val="16"/>
          <w:szCs w:val="16"/>
        </w:rPr>
        <w:id w:val="1610627280"/>
        <w:docPartObj>
          <w:docPartGallery w:val="Page Numbers (Bottom of Page)"/>
          <w:docPartUnique/>
        </w:docPartObj>
      </w:sdtPr>
      <w:sdtEndPr>
        <w:rPr>
          <w:noProof/>
          <w:sz w:val="22"/>
          <w:szCs w:val="22"/>
        </w:rPr>
      </w:sdtEndPr>
      <w:sdtContent>
        <w:r w:rsidRPr="00101806">
          <w:rPr>
            <w:rFonts w:cs="Open Sans"/>
            <w:sz w:val="16"/>
            <w:szCs w:val="16"/>
          </w:rPr>
          <w:fldChar w:fldCharType="begin"/>
        </w:r>
        <w:r w:rsidRPr="00101806">
          <w:rPr>
            <w:rFonts w:cs="Open Sans"/>
            <w:sz w:val="16"/>
            <w:szCs w:val="16"/>
          </w:rPr>
          <w:instrText xml:space="preserve"> PAGE   \* MERGEFORMAT </w:instrText>
        </w:r>
        <w:r w:rsidRPr="00101806">
          <w:rPr>
            <w:rFonts w:cs="Open Sans"/>
            <w:sz w:val="16"/>
            <w:szCs w:val="16"/>
          </w:rPr>
          <w:fldChar w:fldCharType="separate"/>
        </w:r>
        <w:r>
          <w:rPr>
            <w:rFonts w:cs="Open Sans"/>
            <w:noProof/>
            <w:sz w:val="16"/>
            <w:szCs w:val="16"/>
          </w:rPr>
          <w:t>5</w:t>
        </w:r>
        <w:r w:rsidRPr="00101806">
          <w:rPr>
            <w:rFonts w:cs="Open Sans"/>
            <w:noProof/>
            <w:sz w:val="16"/>
            <w:szCs w:val="16"/>
          </w:rPr>
          <w:fldChar w:fldCharType="end"/>
        </w:r>
      </w:sdtContent>
    </w:sdt>
  </w:p>
  <w:p w14:paraId="715FB4E9" w14:textId="5914E7E8" w:rsidR="008D2289" w:rsidRDefault="008D2289" w:rsidP="00146A33">
    <w:pPr>
      <w:pStyle w:val="Footer"/>
      <w:jc w:val="center"/>
    </w:pPr>
    <w:r w:rsidRPr="00870CC1">
      <w:rPr>
        <w:sz w:val="12"/>
        <w:szCs w:val="12"/>
      </w:rPr>
      <w:t xml:space="preserve">© Hitachi Vantara </w:t>
    </w:r>
    <w:r>
      <w:rPr>
        <w:sz w:val="12"/>
        <w:szCs w:val="12"/>
      </w:rPr>
      <w:t>LLC</w:t>
    </w:r>
    <w:r w:rsidRPr="00870CC1">
      <w:rPr>
        <w:sz w:val="12"/>
        <w:szCs w:val="12"/>
      </w:rPr>
      <w:t xml:space="preserve"> 20</w:t>
    </w:r>
    <w:r>
      <w:rPr>
        <w:sz w:val="12"/>
        <w:szCs w:val="12"/>
      </w:rPr>
      <w:t>20</w:t>
    </w:r>
    <w:r w:rsidRPr="00870CC1">
      <w:rPr>
        <w:sz w:val="12"/>
        <w:szCs w:val="12"/>
      </w:rPr>
      <w:t>.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33A8D" w14:textId="77777777" w:rsidR="008D2289" w:rsidRDefault="008D2289" w:rsidP="00870CC1">
    <w:pPr>
      <w:pStyle w:val="Footer"/>
      <w:spacing w:after="240"/>
      <w:jc w:val="center"/>
      <w:rPr>
        <w:rFonts w:cs="Open Sans"/>
        <w:noProof/>
      </w:rPr>
    </w:pPr>
    <w:r w:rsidRPr="0075037F">
      <w:rPr>
        <w:rFonts w:cs="Open Sans"/>
        <w:sz w:val="16"/>
        <w:szCs w:val="16"/>
      </w:rPr>
      <w:t xml:space="preserve">Page </w:t>
    </w:r>
    <w:sdt>
      <w:sdtPr>
        <w:rPr>
          <w:rFonts w:cs="Open Sans"/>
          <w:sz w:val="16"/>
          <w:szCs w:val="16"/>
        </w:rPr>
        <w:id w:val="1006330570"/>
        <w:docPartObj>
          <w:docPartGallery w:val="Page Numbers (Bottom of Page)"/>
          <w:docPartUnique/>
        </w:docPartObj>
      </w:sdtPr>
      <w:sdtEndPr>
        <w:rPr>
          <w:noProof/>
          <w:sz w:val="22"/>
          <w:szCs w:val="22"/>
        </w:rPr>
      </w:sdtEndPr>
      <w:sdtContent>
        <w:r w:rsidRPr="00101806">
          <w:rPr>
            <w:rFonts w:cs="Open Sans"/>
            <w:sz w:val="16"/>
            <w:szCs w:val="16"/>
          </w:rPr>
          <w:fldChar w:fldCharType="begin"/>
        </w:r>
        <w:r w:rsidRPr="00101806">
          <w:rPr>
            <w:rFonts w:cs="Open Sans"/>
            <w:sz w:val="16"/>
            <w:szCs w:val="16"/>
          </w:rPr>
          <w:instrText xml:space="preserve"> PAGE   \* MERGEFORMAT </w:instrText>
        </w:r>
        <w:r w:rsidRPr="00101806">
          <w:rPr>
            <w:rFonts w:cs="Open Sans"/>
            <w:sz w:val="16"/>
            <w:szCs w:val="16"/>
          </w:rPr>
          <w:fldChar w:fldCharType="separate"/>
        </w:r>
        <w:r>
          <w:rPr>
            <w:rFonts w:cs="Open Sans"/>
            <w:noProof/>
            <w:sz w:val="16"/>
            <w:szCs w:val="16"/>
          </w:rPr>
          <w:t>1</w:t>
        </w:r>
        <w:r w:rsidRPr="00101806">
          <w:rPr>
            <w:rFonts w:cs="Open Sans"/>
            <w:noProof/>
            <w:sz w:val="16"/>
            <w:szCs w:val="16"/>
          </w:rPr>
          <w:fldChar w:fldCharType="end"/>
        </w:r>
      </w:sdtContent>
    </w:sdt>
  </w:p>
  <w:p w14:paraId="5589DE01" w14:textId="77777777" w:rsidR="008D2289" w:rsidRPr="00870CC1" w:rsidRDefault="008D2289" w:rsidP="00CA6A5C">
    <w:pPr>
      <w:pStyle w:val="Footer"/>
      <w:jc w:val="center"/>
      <w:rPr>
        <w:rFonts w:cs="Open Sans"/>
        <w:noProof/>
        <w:sz w:val="12"/>
        <w:szCs w:val="12"/>
      </w:rPr>
    </w:pPr>
    <w:r w:rsidRPr="00870CC1">
      <w:rPr>
        <w:color w:val="FF0000"/>
        <w:sz w:val="12"/>
        <w:szCs w:val="12"/>
      </w:rPr>
      <w:t>Confidential</w:t>
    </w:r>
    <w:r w:rsidRPr="00870CC1">
      <w:rPr>
        <w:sz w:val="12"/>
        <w:szCs w:val="12"/>
      </w:rPr>
      <w:t>. © Hitachi Vantara Corporation 2017. All Rights Reserved</w:t>
    </w:r>
  </w:p>
  <w:p w14:paraId="2516C1B4" w14:textId="77777777" w:rsidR="008D2289" w:rsidRDefault="008D2289" w:rsidP="00146A33"/>
  <w:p w14:paraId="7511DB19" w14:textId="77777777" w:rsidR="008D2289" w:rsidRDefault="008D2289" w:rsidP="00146A33"/>
  <w:p w14:paraId="490F3D93" w14:textId="77777777" w:rsidR="008D2289" w:rsidRDefault="008D2289" w:rsidP="00146A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417C1" w14:textId="77777777" w:rsidR="008D2289" w:rsidRDefault="008D2289" w:rsidP="00146A33">
      <w:r>
        <w:separator/>
      </w:r>
    </w:p>
    <w:p w14:paraId="46C053E7" w14:textId="77777777" w:rsidR="008D2289" w:rsidRDefault="008D2289" w:rsidP="00146A33"/>
    <w:p w14:paraId="5B5FAA72" w14:textId="77777777" w:rsidR="008D2289" w:rsidRDefault="008D2289" w:rsidP="00146A33"/>
    <w:p w14:paraId="001AB5FA" w14:textId="77777777" w:rsidR="008D2289" w:rsidRDefault="008D2289" w:rsidP="00146A33"/>
  </w:footnote>
  <w:footnote w:type="continuationSeparator" w:id="0">
    <w:p w14:paraId="4779C506" w14:textId="77777777" w:rsidR="008D2289" w:rsidRDefault="008D2289" w:rsidP="00146A33">
      <w:r>
        <w:continuationSeparator/>
      </w:r>
    </w:p>
    <w:p w14:paraId="25884508" w14:textId="77777777" w:rsidR="008D2289" w:rsidRDefault="008D2289" w:rsidP="00146A33"/>
    <w:p w14:paraId="77CD132D" w14:textId="77777777" w:rsidR="008D2289" w:rsidRDefault="008D2289" w:rsidP="00146A33"/>
    <w:p w14:paraId="1165AC4C" w14:textId="77777777" w:rsidR="008D2289" w:rsidRDefault="008D2289" w:rsidP="00146A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6ABD0" w14:textId="6B5764A8" w:rsidR="008D2289" w:rsidRDefault="008D2289" w:rsidP="00146A33">
    <w:pPr>
      <w:pStyle w:val="Footer"/>
      <w:jc w:val="center"/>
    </w:pPr>
    <w:r>
      <w:rPr>
        <w:rFonts w:cs="Open Sans"/>
        <w:sz w:val="16"/>
        <w:szCs w:val="16"/>
      </w:rPr>
      <w:t>Lab Guide: Machine Learning with PDI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0F257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440199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C950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D18B1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5A48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66A09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6EA9ED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EF6096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3EDF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41E0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3115AC"/>
    <w:multiLevelType w:val="hybridMultilevel"/>
    <w:tmpl w:val="DA2A10B2"/>
    <w:lvl w:ilvl="0" w:tplc="CCCA05AC">
      <w:start w:val="1"/>
      <w:numFmt w:val="bullet"/>
      <w:pStyle w:val="BulletsVantar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D0AAF"/>
    <w:multiLevelType w:val="hybridMultilevel"/>
    <w:tmpl w:val="16B2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42CE2"/>
    <w:multiLevelType w:val="hybridMultilevel"/>
    <w:tmpl w:val="BC0C97DC"/>
    <w:lvl w:ilvl="0" w:tplc="53681672">
      <w:start w:val="1"/>
      <w:numFmt w:val="bullet"/>
      <w:pStyle w:val="BulletedListLabGuideVantar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6C57F0"/>
    <w:multiLevelType w:val="hybridMultilevel"/>
    <w:tmpl w:val="BDEA404E"/>
    <w:lvl w:ilvl="0" w:tplc="BC361526">
      <w:start w:val="1"/>
      <w:numFmt w:val="decimal"/>
      <w:pStyle w:val="NumberedListVantar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C7037"/>
    <w:multiLevelType w:val="hybridMultilevel"/>
    <w:tmpl w:val="9594B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8C2FA2"/>
    <w:multiLevelType w:val="hybridMultilevel"/>
    <w:tmpl w:val="39EA4340"/>
    <w:lvl w:ilvl="0" w:tplc="73D29E90">
      <w:start w:val="1"/>
      <w:numFmt w:val="decimal"/>
      <w:pStyle w:val="NumberedListLabGuideVantara"/>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3"/>
  </w:num>
  <w:num w:numId="4">
    <w:abstractNumId w:val="10"/>
  </w:num>
  <w:num w:numId="5">
    <w:abstractNumId w:val="13"/>
    <w:lvlOverride w:ilvl="0">
      <w:startOverride w:val="1"/>
    </w:lvlOverride>
  </w:num>
  <w:num w:numId="6">
    <w:abstractNumId w:val="13"/>
    <w:lvlOverride w:ilvl="0">
      <w:startOverride w:val="1"/>
    </w:lvlOverride>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lvlOverride w:ilvl="0">
      <w:startOverride w:val="1"/>
    </w:lvlOverride>
  </w:num>
  <w:num w:numId="18">
    <w:abstractNumId w:val="15"/>
  </w:num>
  <w:num w:numId="19">
    <w:abstractNumId w:val="12"/>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1"/>
  </w:num>
  <w:num w:numId="24">
    <w:abstractNumId w:val="15"/>
    <w:lvlOverride w:ilvl="0">
      <w:startOverride w:val="1"/>
    </w:lvlOverride>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4"/>
  </w:num>
  <w:num w:numId="36">
    <w:abstractNumId w:val="15"/>
    <w:lvlOverride w:ilvl="0">
      <w:startOverride w:val="1"/>
    </w:lvlOverride>
  </w:num>
  <w:num w:numId="37">
    <w:abstractNumId w:val="15"/>
    <w:lvlOverride w:ilvl="0">
      <w:startOverride w:val="1"/>
    </w:lvlOverride>
  </w:num>
  <w:num w:numId="38">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DC3"/>
    <w:rsid w:val="00007329"/>
    <w:rsid w:val="00027FF0"/>
    <w:rsid w:val="00053BDF"/>
    <w:rsid w:val="00066DDF"/>
    <w:rsid w:val="00077008"/>
    <w:rsid w:val="000775F5"/>
    <w:rsid w:val="000B1DEE"/>
    <w:rsid w:val="000E498E"/>
    <w:rsid w:val="000E683C"/>
    <w:rsid w:val="000F67F8"/>
    <w:rsid w:val="00101806"/>
    <w:rsid w:val="00101BC5"/>
    <w:rsid w:val="00105196"/>
    <w:rsid w:val="00146A33"/>
    <w:rsid w:val="00184C49"/>
    <w:rsid w:val="001D3011"/>
    <w:rsid w:val="001D7E64"/>
    <w:rsid w:val="001E0CC4"/>
    <w:rsid w:val="001E10B6"/>
    <w:rsid w:val="001F336B"/>
    <w:rsid w:val="002255CB"/>
    <w:rsid w:val="002319C1"/>
    <w:rsid w:val="00252CA1"/>
    <w:rsid w:val="00252FE9"/>
    <w:rsid w:val="002530E7"/>
    <w:rsid w:val="002A5CB4"/>
    <w:rsid w:val="002B0823"/>
    <w:rsid w:val="002B468A"/>
    <w:rsid w:val="002C6A3E"/>
    <w:rsid w:val="002F7F6C"/>
    <w:rsid w:val="00316D0D"/>
    <w:rsid w:val="00340795"/>
    <w:rsid w:val="003673A6"/>
    <w:rsid w:val="00394171"/>
    <w:rsid w:val="003B3876"/>
    <w:rsid w:val="003D0131"/>
    <w:rsid w:val="003F17BC"/>
    <w:rsid w:val="0041028E"/>
    <w:rsid w:val="00411BC9"/>
    <w:rsid w:val="00430475"/>
    <w:rsid w:val="00435A64"/>
    <w:rsid w:val="0044658A"/>
    <w:rsid w:val="00460B5C"/>
    <w:rsid w:val="004619AF"/>
    <w:rsid w:val="00473B9E"/>
    <w:rsid w:val="00487874"/>
    <w:rsid w:val="004C52EF"/>
    <w:rsid w:val="004D3862"/>
    <w:rsid w:val="004D4887"/>
    <w:rsid w:val="004F3726"/>
    <w:rsid w:val="00522200"/>
    <w:rsid w:val="00551544"/>
    <w:rsid w:val="00552405"/>
    <w:rsid w:val="00554787"/>
    <w:rsid w:val="005774F6"/>
    <w:rsid w:val="005857D6"/>
    <w:rsid w:val="005A4D6F"/>
    <w:rsid w:val="005F6F26"/>
    <w:rsid w:val="0060650E"/>
    <w:rsid w:val="00630D70"/>
    <w:rsid w:val="0063238B"/>
    <w:rsid w:val="00633F4E"/>
    <w:rsid w:val="0063621B"/>
    <w:rsid w:val="00683DC3"/>
    <w:rsid w:val="006C2593"/>
    <w:rsid w:val="006D4E62"/>
    <w:rsid w:val="006F49D3"/>
    <w:rsid w:val="00721D1C"/>
    <w:rsid w:val="00730424"/>
    <w:rsid w:val="00762F01"/>
    <w:rsid w:val="00764DB6"/>
    <w:rsid w:val="007C15AF"/>
    <w:rsid w:val="007D576E"/>
    <w:rsid w:val="007E16BF"/>
    <w:rsid w:val="0080593B"/>
    <w:rsid w:val="0080639B"/>
    <w:rsid w:val="00811A68"/>
    <w:rsid w:val="00870CC1"/>
    <w:rsid w:val="00885781"/>
    <w:rsid w:val="008B47BF"/>
    <w:rsid w:val="008C5181"/>
    <w:rsid w:val="008D2289"/>
    <w:rsid w:val="008E6A9A"/>
    <w:rsid w:val="008F6F2E"/>
    <w:rsid w:val="00902999"/>
    <w:rsid w:val="00911DD0"/>
    <w:rsid w:val="00917877"/>
    <w:rsid w:val="00942A94"/>
    <w:rsid w:val="00971354"/>
    <w:rsid w:val="009744F9"/>
    <w:rsid w:val="009A5303"/>
    <w:rsid w:val="00A00815"/>
    <w:rsid w:val="00A24F52"/>
    <w:rsid w:val="00A334E7"/>
    <w:rsid w:val="00A63B45"/>
    <w:rsid w:val="00A84162"/>
    <w:rsid w:val="00AB23F8"/>
    <w:rsid w:val="00AB7D26"/>
    <w:rsid w:val="00AC200B"/>
    <w:rsid w:val="00AF2656"/>
    <w:rsid w:val="00B1577A"/>
    <w:rsid w:val="00B30A41"/>
    <w:rsid w:val="00B37A3A"/>
    <w:rsid w:val="00B63B81"/>
    <w:rsid w:val="00BA0729"/>
    <w:rsid w:val="00BA0C33"/>
    <w:rsid w:val="00BA4FC3"/>
    <w:rsid w:val="00BC30FE"/>
    <w:rsid w:val="00BE0DB8"/>
    <w:rsid w:val="00BF4B68"/>
    <w:rsid w:val="00C04DAB"/>
    <w:rsid w:val="00C07031"/>
    <w:rsid w:val="00C2602B"/>
    <w:rsid w:val="00C304CF"/>
    <w:rsid w:val="00C337D9"/>
    <w:rsid w:val="00C35472"/>
    <w:rsid w:val="00C457A8"/>
    <w:rsid w:val="00C47172"/>
    <w:rsid w:val="00C75008"/>
    <w:rsid w:val="00C76BB7"/>
    <w:rsid w:val="00C94F89"/>
    <w:rsid w:val="00CA0980"/>
    <w:rsid w:val="00CA3674"/>
    <w:rsid w:val="00CA6A5C"/>
    <w:rsid w:val="00CB67FD"/>
    <w:rsid w:val="00CD0A94"/>
    <w:rsid w:val="00D00C3F"/>
    <w:rsid w:val="00D019BD"/>
    <w:rsid w:val="00D0349E"/>
    <w:rsid w:val="00D30183"/>
    <w:rsid w:val="00D46242"/>
    <w:rsid w:val="00D65699"/>
    <w:rsid w:val="00DC198F"/>
    <w:rsid w:val="00DC4DDB"/>
    <w:rsid w:val="00DC5D79"/>
    <w:rsid w:val="00DD74AF"/>
    <w:rsid w:val="00E02840"/>
    <w:rsid w:val="00E0424F"/>
    <w:rsid w:val="00E25036"/>
    <w:rsid w:val="00E32AAA"/>
    <w:rsid w:val="00E35795"/>
    <w:rsid w:val="00E556D6"/>
    <w:rsid w:val="00E619A4"/>
    <w:rsid w:val="00E72A00"/>
    <w:rsid w:val="00E8400F"/>
    <w:rsid w:val="00E86F20"/>
    <w:rsid w:val="00EA03A7"/>
    <w:rsid w:val="00EC1C0F"/>
    <w:rsid w:val="00EC5C14"/>
    <w:rsid w:val="00EC7D23"/>
    <w:rsid w:val="00EF2315"/>
    <w:rsid w:val="00EF6F2D"/>
    <w:rsid w:val="00EF7B9B"/>
    <w:rsid w:val="00F0110F"/>
    <w:rsid w:val="00F0665A"/>
    <w:rsid w:val="00F13AAB"/>
    <w:rsid w:val="00F145F3"/>
    <w:rsid w:val="00F15CDC"/>
    <w:rsid w:val="00F41BA3"/>
    <w:rsid w:val="00F4666B"/>
    <w:rsid w:val="00F55917"/>
    <w:rsid w:val="00F7047A"/>
    <w:rsid w:val="00F7797E"/>
    <w:rsid w:val="00F94A5A"/>
    <w:rsid w:val="00FA307C"/>
    <w:rsid w:val="00FA79C4"/>
    <w:rsid w:val="00FB52BE"/>
    <w:rsid w:val="00FD0FA8"/>
    <w:rsid w:val="00FD745C"/>
    <w:rsid w:val="00FF6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B118265"/>
  <w15:chartTrackingRefBased/>
  <w15:docId w15:val="{BC4F63EC-0F33-4C8F-8DB2-9F7CD7AE7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lsdException w:name="heading 3" w:semiHidden="1" w:uiPriority="9"/>
    <w:lsdException w:name="heading 4" w:semiHidden="1" w:uiPriority="9"/>
    <w:lsdException w:name="heading 5" w:semiHidden="1" w:uiPriority="9"/>
    <w:lsdException w:name="heading 6" w:semiHidden="1" w:uiPriority="9"/>
    <w:lsdException w:name="heading 7" w:semiHidden="1" w:uiPriority="9"/>
    <w:lsdException w:name="heading 8" w:semiHidden="1" w:uiPriority="9" w:unhideWhenUsed="1"/>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unhideWhenUsed="1"/>
  </w:latentStyles>
  <w:style w:type="paragraph" w:default="1" w:styleId="Normal">
    <w:name w:val="Normal"/>
    <w:qFormat/>
    <w:rsid w:val="00EC5C14"/>
    <w:pPr>
      <w:widowControl w:val="0"/>
      <w:spacing w:before="120" w:after="120"/>
      <w:jc w:val="both"/>
    </w:pPr>
    <w:rPr>
      <w:rFonts w:ascii="URW DIN" w:hAnsi="URW DIN" w:cs="Open Sans"/>
      <w:sz w:val="20"/>
      <w:szCs w:val="20"/>
    </w:rPr>
  </w:style>
  <w:style w:type="paragraph" w:styleId="Heading1">
    <w:name w:val="heading 1"/>
    <w:basedOn w:val="Normal"/>
    <w:next w:val="Normal"/>
    <w:link w:val="Heading1Char"/>
    <w:uiPriority w:val="9"/>
    <w:semiHidden/>
    <w:rsid w:val="004619AF"/>
    <w:pPr>
      <w:keepNext/>
      <w:keepLines/>
      <w:spacing w:before="240" w:after="0"/>
      <w:outlineLvl w:val="0"/>
    </w:pPr>
    <w:rPr>
      <w:rFonts w:asciiTheme="majorHAnsi" w:eastAsiaTheme="majorEastAsia" w:hAnsiTheme="majorHAnsi" w:cstheme="majorBidi"/>
      <w:color w:val="980000" w:themeColor="accent1" w:themeShade="BF"/>
      <w:sz w:val="32"/>
      <w:szCs w:val="32"/>
    </w:rPr>
  </w:style>
  <w:style w:type="paragraph" w:styleId="Heading8">
    <w:name w:val="heading 8"/>
    <w:basedOn w:val="Normal"/>
    <w:next w:val="Normal"/>
    <w:link w:val="Heading8Char"/>
    <w:uiPriority w:val="9"/>
    <w:semiHidden/>
    <w:rsid w:val="00AF265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rsid w:val="00C47172"/>
    <w:rPr>
      <w:color w:val="7030A0"/>
      <w:u w:val="single"/>
    </w:rPr>
  </w:style>
  <w:style w:type="paragraph" w:customStyle="1" w:styleId="TOCHeadingVantara">
    <w:name w:val="TOC Heading Vantara"/>
    <w:qFormat/>
    <w:rsid w:val="008C5181"/>
    <w:pPr>
      <w:widowControl w:val="0"/>
    </w:pPr>
    <w:rPr>
      <w:rFonts w:ascii="URW DIN SemiCond Demi" w:eastAsiaTheme="majorEastAsia" w:hAnsi="URW DIN SemiCond Demi" w:cs="Open Sans Semibold"/>
      <w:color w:val="CC0000"/>
      <w:sz w:val="40"/>
      <w:szCs w:val="40"/>
    </w:rPr>
  </w:style>
  <w:style w:type="character" w:customStyle="1" w:styleId="Heading1Char">
    <w:name w:val="Heading 1 Char"/>
    <w:basedOn w:val="DefaultParagraphFont"/>
    <w:link w:val="Heading1"/>
    <w:uiPriority w:val="9"/>
    <w:semiHidden/>
    <w:rsid w:val="00AF2656"/>
    <w:rPr>
      <w:rFonts w:asciiTheme="majorHAnsi" w:eastAsiaTheme="majorEastAsia" w:hAnsiTheme="majorHAnsi" w:cstheme="majorBidi"/>
      <w:color w:val="980000" w:themeColor="accent1" w:themeShade="BF"/>
      <w:sz w:val="32"/>
      <w:szCs w:val="32"/>
    </w:rPr>
  </w:style>
  <w:style w:type="paragraph" w:customStyle="1" w:styleId="DocumentTitleVantara">
    <w:name w:val="Document Title Vantara"/>
    <w:qFormat/>
    <w:rsid w:val="006F49D3"/>
    <w:pPr>
      <w:jc w:val="right"/>
    </w:pPr>
    <w:rPr>
      <w:rFonts w:ascii="URW DIN SemiCond Demi" w:hAnsi="URW DIN SemiCond Demi" w:cs="Open Sans Semibold"/>
      <w:color w:val="E6E4DB"/>
      <w:sz w:val="72"/>
      <w:szCs w:val="72"/>
      <w14:shadow w14:blurRad="50800" w14:dist="38100" w14:dir="8100000" w14:sx="100000" w14:sy="100000" w14:kx="0" w14:ky="0" w14:algn="tr">
        <w14:srgbClr w14:val="000000">
          <w14:alpha w14:val="60000"/>
        </w14:srgbClr>
      </w14:shadow>
    </w:rPr>
  </w:style>
  <w:style w:type="paragraph" w:styleId="Header">
    <w:name w:val="header"/>
    <w:link w:val="HeaderChar"/>
    <w:uiPriority w:val="99"/>
    <w:unhideWhenUsed/>
    <w:rsid w:val="00EC5C14"/>
    <w:pPr>
      <w:tabs>
        <w:tab w:val="center" w:pos="4680"/>
        <w:tab w:val="right" w:pos="9360"/>
      </w:tabs>
      <w:spacing w:after="0" w:line="240" w:lineRule="auto"/>
    </w:pPr>
    <w:rPr>
      <w:rFonts w:ascii="URW DIN" w:hAnsi="URW DIN"/>
    </w:rPr>
  </w:style>
  <w:style w:type="character" w:customStyle="1" w:styleId="HeaderChar">
    <w:name w:val="Header Char"/>
    <w:basedOn w:val="DefaultParagraphFont"/>
    <w:link w:val="Header"/>
    <w:uiPriority w:val="99"/>
    <w:rsid w:val="00EC5C14"/>
    <w:rPr>
      <w:rFonts w:ascii="URW DIN" w:hAnsi="URW DIN"/>
    </w:rPr>
  </w:style>
  <w:style w:type="paragraph" w:styleId="Footer">
    <w:name w:val="footer"/>
    <w:link w:val="FooterChar"/>
    <w:uiPriority w:val="99"/>
    <w:unhideWhenUsed/>
    <w:rsid w:val="00EC5C14"/>
    <w:pPr>
      <w:tabs>
        <w:tab w:val="center" w:pos="4680"/>
        <w:tab w:val="right" w:pos="9360"/>
      </w:tabs>
      <w:spacing w:after="0" w:line="240" w:lineRule="auto"/>
    </w:pPr>
    <w:rPr>
      <w:rFonts w:ascii="URW DIN" w:hAnsi="URW DIN"/>
    </w:rPr>
  </w:style>
  <w:style w:type="character" w:customStyle="1" w:styleId="FooterChar">
    <w:name w:val="Footer Char"/>
    <w:basedOn w:val="DefaultParagraphFont"/>
    <w:link w:val="Footer"/>
    <w:uiPriority w:val="99"/>
    <w:rsid w:val="00EC5C14"/>
    <w:rPr>
      <w:rFonts w:ascii="URW DIN" w:hAnsi="URW DIN"/>
    </w:rPr>
  </w:style>
  <w:style w:type="paragraph" w:styleId="TOC1">
    <w:name w:val="toc 1"/>
    <w:next w:val="ParagraphNormalVantara"/>
    <w:autoRedefine/>
    <w:uiPriority w:val="39"/>
    <w:unhideWhenUsed/>
    <w:rsid w:val="00EC5C14"/>
    <w:pPr>
      <w:tabs>
        <w:tab w:val="right" w:leader="dot" w:pos="9350"/>
      </w:tabs>
      <w:spacing w:after="100"/>
    </w:pPr>
    <w:rPr>
      <w:rFonts w:ascii="URW DIN" w:hAnsi="URW DIN"/>
      <w:sz w:val="20"/>
    </w:rPr>
  </w:style>
  <w:style w:type="paragraph" w:styleId="TOC2">
    <w:name w:val="toc 2"/>
    <w:next w:val="ParagraphNormalVantara"/>
    <w:autoRedefine/>
    <w:uiPriority w:val="39"/>
    <w:unhideWhenUsed/>
    <w:rsid w:val="00EC5C14"/>
    <w:pPr>
      <w:spacing w:after="100"/>
      <w:ind w:left="220"/>
    </w:pPr>
    <w:rPr>
      <w:rFonts w:ascii="URW DIN" w:hAnsi="URW DIN"/>
      <w:sz w:val="20"/>
    </w:rPr>
  </w:style>
  <w:style w:type="paragraph" w:styleId="TOC3">
    <w:name w:val="toc 3"/>
    <w:next w:val="ParagraphNormalVantara"/>
    <w:autoRedefine/>
    <w:uiPriority w:val="39"/>
    <w:unhideWhenUsed/>
    <w:rsid w:val="00EC5C14"/>
    <w:pPr>
      <w:spacing w:after="100"/>
      <w:ind w:left="440"/>
    </w:pPr>
    <w:rPr>
      <w:rFonts w:ascii="URW DIN" w:hAnsi="URW DIN"/>
      <w:sz w:val="20"/>
    </w:rPr>
  </w:style>
  <w:style w:type="paragraph" w:styleId="TOC4">
    <w:name w:val="toc 4"/>
    <w:next w:val="Normal"/>
    <w:autoRedefine/>
    <w:uiPriority w:val="39"/>
    <w:semiHidden/>
    <w:rsid w:val="000E498E"/>
    <w:pPr>
      <w:spacing w:after="100"/>
      <w:ind w:left="660"/>
    </w:pPr>
    <w:rPr>
      <w:rFonts w:ascii="Open Sans" w:hAnsi="Open Sans"/>
      <w:sz w:val="20"/>
    </w:rPr>
  </w:style>
  <w:style w:type="paragraph" w:styleId="TOC5">
    <w:name w:val="toc 5"/>
    <w:next w:val="Normal"/>
    <w:autoRedefine/>
    <w:uiPriority w:val="39"/>
    <w:semiHidden/>
    <w:rsid w:val="000E498E"/>
    <w:pPr>
      <w:spacing w:after="100"/>
      <w:ind w:left="880"/>
    </w:pPr>
    <w:rPr>
      <w:rFonts w:ascii="Open Sans" w:hAnsi="Open Sans"/>
      <w:sz w:val="20"/>
    </w:rPr>
  </w:style>
  <w:style w:type="paragraph" w:styleId="TOC6">
    <w:name w:val="toc 6"/>
    <w:next w:val="Normal"/>
    <w:autoRedefine/>
    <w:uiPriority w:val="39"/>
    <w:semiHidden/>
    <w:rsid w:val="000E498E"/>
    <w:pPr>
      <w:spacing w:after="100"/>
      <w:ind w:left="1100"/>
    </w:pPr>
    <w:rPr>
      <w:rFonts w:ascii="Open Sans" w:hAnsi="Open Sans"/>
      <w:sz w:val="20"/>
    </w:rPr>
  </w:style>
  <w:style w:type="paragraph" w:styleId="TOC7">
    <w:name w:val="toc 7"/>
    <w:next w:val="Normal"/>
    <w:autoRedefine/>
    <w:uiPriority w:val="39"/>
    <w:semiHidden/>
    <w:rsid w:val="000E498E"/>
    <w:pPr>
      <w:spacing w:after="100"/>
      <w:ind w:left="1320"/>
    </w:pPr>
    <w:rPr>
      <w:rFonts w:ascii="Open Sans" w:hAnsi="Open Sans"/>
      <w:sz w:val="20"/>
    </w:rPr>
  </w:style>
  <w:style w:type="paragraph" w:styleId="TOC8">
    <w:name w:val="toc 8"/>
    <w:next w:val="Normal"/>
    <w:autoRedefine/>
    <w:uiPriority w:val="39"/>
    <w:semiHidden/>
    <w:rsid w:val="000E498E"/>
    <w:pPr>
      <w:spacing w:after="100"/>
      <w:ind w:left="1540"/>
    </w:pPr>
    <w:rPr>
      <w:sz w:val="20"/>
    </w:rPr>
  </w:style>
  <w:style w:type="paragraph" w:styleId="TOC9">
    <w:name w:val="toc 9"/>
    <w:next w:val="Normal"/>
    <w:autoRedefine/>
    <w:uiPriority w:val="39"/>
    <w:semiHidden/>
    <w:rsid w:val="000E498E"/>
    <w:pPr>
      <w:spacing w:after="100"/>
      <w:ind w:left="1760"/>
    </w:pPr>
    <w:rPr>
      <w:rFonts w:ascii="Open Sans" w:hAnsi="Open Sans"/>
      <w:sz w:val="20"/>
    </w:rPr>
  </w:style>
  <w:style w:type="table" w:styleId="TableGrid">
    <w:name w:val="Table Grid"/>
    <w:basedOn w:val="TableNormal"/>
    <w:uiPriority w:val="39"/>
    <w:rsid w:val="00D03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RowVantara">
    <w:name w:val="Table Header Row Vantara"/>
    <w:qFormat/>
    <w:rsid w:val="000B1DEE"/>
    <w:pPr>
      <w:widowControl w:val="0"/>
      <w:spacing w:before="40" w:after="40" w:line="240" w:lineRule="auto"/>
    </w:pPr>
    <w:rPr>
      <w:rFonts w:ascii="URW DIN" w:hAnsi="URW DIN" w:cs="Open Sans"/>
      <w:b/>
      <w:color w:val="FFFFFF" w:themeColor="background1"/>
      <w:sz w:val="20"/>
      <w:szCs w:val="20"/>
    </w:rPr>
  </w:style>
  <w:style w:type="paragraph" w:customStyle="1" w:styleId="TableCellNormalVantara">
    <w:name w:val="Table Cell Normal Vantara"/>
    <w:qFormat/>
    <w:rsid w:val="00EC5C14"/>
    <w:pPr>
      <w:widowControl w:val="0"/>
      <w:spacing w:before="40" w:after="40" w:line="240" w:lineRule="auto"/>
    </w:pPr>
    <w:rPr>
      <w:rFonts w:ascii="URW DIN" w:hAnsi="URW DIN" w:cs="Open Sans"/>
      <w:sz w:val="20"/>
      <w:szCs w:val="20"/>
    </w:rPr>
  </w:style>
  <w:style w:type="paragraph" w:customStyle="1" w:styleId="ParagraphNormalVantara">
    <w:name w:val="Paragraph Normal Vantara"/>
    <w:qFormat/>
    <w:rsid w:val="00EC5C14"/>
    <w:pPr>
      <w:widowControl w:val="0"/>
      <w:spacing w:before="120" w:after="120"/>
      <w:jc w:val="both"/>
    </w:pPr>
    <w:rPr>
      <w:rFonts w:ascii="URW DIN" w:hAnsi="URW DIN" w:cs="Open Sans"/>
      <w:sz w:val="20"/>
      <w:szCs w:val="20"/>
    </w:rPr>
  </w:style>
  <w:style w:type="paragraph" w:customStyle="1" w:styleId="PageLeftBlankVantara">
    <w:name w:val="Page Left Blank Vantara"/>
    <w:qFormat/>
    <w:rsid w:val="00EC5C14"/>
    <w:pPr>
      <w:widowControl w:val="0"/>
      <w:jc w:val="center"/>
    </w:pPr>
    <w:rPr>
      <w:rFonts w:ascii="URW DIN" w:hAnsi="URW DIN"/>
      <w:color w:val="BFBFBF" w:themeColor="background1" w:themeShade="BF"/>
      <w:sz w:val="18"/>
      <w:szCs w:val="18"/>
    </w:rPr>
  </w:style>
  <w:style w:type="paragraph" w:customStyle="1" w:styleId="Heading1Vantara">
    <w:name w:val="Heading 1 Vantara"/>
    <w:next w:val="ParagraphNormalVantara"/>
    <w:qFormat/>
    <w:rsid w:val="000B1DEE"/>
    <w:pPr>
      <w:keepNext/>
      <w:widowControl w:val="0"/>
      <w:spacing w:before="360"/>
      <w:outlineLvl w:val="0"/>
    </w:pPr>
    <w:rPr>
      <w:rFonts w:ascii="URW DIN" w:hAnsi="URW DIN" w:cs="Open Sans Semibold"/>
      <w:color w:val="CC0000"/>
      <w:sz w:val="40"/>
      <w:szCs w:val="40"/>
    </w:rPr>
  </w:style>
  <w:style w:type="character" w:styleId="Hyperlink">
    <w:name w:val="Hyperlink"/>
    <w:basedOn w:val="DefaultParagraphFont"/>
    <w:uiPriority w:val="99"/>
    <w:unhideWhenUsed/>
    <w:rsid w:val="00C47172"/>
    <w:rPr>
      <w:color w:val="0070C0"/>
      <w:u w:val="single"/>
    </w:rPr>
  </w:style>
  <w:style w:type="character" w:styleId="UnresolvedMention">
    <w:name w:val="Unresolved Mention"/>
    <w:basedOn w:val="DefaultParagraphFont"/>
    <w:uiPriority w:val="99"/>
    <w:semiHidden/>
    <w:rsid w:val="00911DD0"/>
    <w:rPr>
      <w:color w:val="808080"/>
      <w:shd w:val="clear" w:color="auto" w:fill="E6E6E6"/>
    </w:rPr>
  </w:style>
  <w:style w:type="paragraph" w:customStyle="1" w:styleId="Heading2Vantara">
    <w:name w:val="Heading 2 Vantara"/>
    <w:next w:val="ParagraphNormalVantara"/>
    <w:qFormat/>
    <w:rsid w:val="000B1DEE"/>
    <w:pPr>
      <w:keepNext/>
      <w:widowControl w:val="0"/>
      <w:spacing w:before="360"/>
      <w:outlineLvl w:val="1"/>
    </w:pPr>
    <w:rPr>
      <w:rFonts w:ascii="URW DIN" w:hAnsi="URW DIN" w:cs="Open Sans Semibold"/>
      <w:i/>
      <w:color w:val="CC0000"/>
      <w:sz w:val="32"/>
      <w:szCs w:val="32"/>
    </w:rPr>
  </w:style>
  <w:style w:type="paragraph" w:customStyle="1" w:styleId="Heading3Vantara">
    <w:name w:val="Heading 3 Vantara"/>
    <w:next w:val="ParagraphNormalVantara"/>
    <w:qFormat/>
    <w:rsid w:val="000B1DEE"/>
    <w:pPr>
      <w:keepNext/>
      <w:widowControl w:val="0"/>
      <w:spacing w:before="240" w:after="0"/>
      <w:outlineLvl w:val="2"/>
    </w:pPr>
    <w:rPr>
      <w:rFonts w:ascii="URW DIN" w:hAnsi="URW DIN" w:cs="Open Sans"/>
      <w:i/>
      <w:color w:val="CC0000"/>
      <w:sz w:val="28"/>
      <w:szCs w:val="28"/>
    </w:rPr>
  </w:style>
  <w:style w:type="paragraph" w:customStyle="1" w:styleId="BulletsVantara">
    <w:name w:val="Bullets Vantara"/>
    <w:qFormat/>
    <w:rsid w:val="006F49D3"/>
    <w:pPr>
      <w:widowControl w:val="0"/>
      <w:numPr>
        <w:numId w:val="4"/>
      </w:numPr>
      <w:spacing w:after="0"/>
    </w:pPr>
    <w:rPr>
      <w:rFonts w:ascii="URW DIN" w:hAnsi="URW DIN" w:cs="Open Sans"/>
      <w:sz w:val="20"/>
      <w:szCs w:val="20"/>
    </w:rPr>
  </w:style>
  <w:style w:type="paragraph" w:customStyle="1" w:styleId="Heading4Vantara">
    <w:name w:val="Heading 4 Vantara"/>
    <w:next w:val="ParagraphNormalVantara"/>
    <w:qFormat/>
    <w:rsid w:val="000B1DEE"/>
    <w:pPr>
      <w:widowControl w:val="0"/>
      <w:spacing w:before="240" w:after="0"/>
      <w:outlineLvl w:val="3"/>
    </w:pPr>
    <w:rPr>
      <w:rFonts w:ascii="URW DIN" w:hAnsi="URW DIN" w:cs="Open Sans"/>
      <w:i/>
      <w:color w:val="CC0000"/>
      <w:sz w:val="24"/>
      <w:szCs w:val="24"/>
    </w:rPr>
  </w:style>
  <w:style w:type="paragraph" w:customStyle="1" w:styleId="ExampleorUseCaseVantara">
    <w:name w:val="Example or Use Case Vantara"/>
    <w:qFormat/>
    <w:rsid w:val="000B1DEE"/>
    <w:pPr>
      <w:widowControl w:val="0"/>
      <w:pBdr>
        <w:top w:val="single" w:sz="4" w:space="4" w:color="051C2C"/>
        <w:bottom w:val="single" w:sz="4" w:space="4" w:color="051C2C"/>
      </w:pBdr>
      <w:ind w:left="720"/>
    </w:pPr>
    <w:rPr>
      <w:rFonts w:ascii="URW DIN" w:hAnsi="URW DIN" w:cs="Open Sans"/>
      <w:i/>
      <w:sz w:val="20"/>
      <w:szCs w:val="20"/>
    </w:rPr>
  </w:style>
  <w:style w:type="paragraph" w:customStyle="1" w:styleId="FigureCaptionVantara">
    <w:name w:val="Figure Caption Vantara"/>
    <w:qFormat/>
    <w:rsid w:val="006F49D3"/>
    <w:pPr>
      <w:widowControl w:val="0"/>
      <w:jc w:val="center"/>
    </w:pPr>
    <w:rPr>
      <w:rFonts w:ascii="URW DIN" w:hAnsi="URW DIN" w:cs="Open Sans"/>
      <w:i/>
      <w:sz w:val="18"/>
      <w:szCs w:val="18"/>
    </w:rPr>
  </w:style>
  <w:style w:type="paragraph" w:customStyle="1" w:styleId="NumberedListVantara">
    <w:name w:val="Numbered List Vantara"/>
    <w:qFormat/>
    <w:rsid w:val="00EC5C14"/>
    <w:pPr>
      <w:widowControl w:val="0"/>
      <w:numPr>
        <w:numId w:val="2"/>
      </w:numPr>
      <w:spacing w:after="0"/>
    </w:pPr>
    <w:rPr>
      <w:rFonts w:ascii="URW DIN" w:hAnsi="URW DIN" w:cs="Open Sans"/>
      <w:sz w:val="20"/>
      <w:szCs w:val="20"/>
    </w:rPr>
  </w:style>
  <w:style w:type="paragraph" w:customStyle="1" w:styleId="CodeBlockVantara">
    <w:name w:val="Code Block Vantara"/>
    <w:qFormat/>
    <w:rsid w:val="000B1DEE"/>
    <w:pPr>
      <w:pBdr>
        <w:top w:val="single" w:sz="4" w:space="4" w:color="051C2C"/>
        <w:bottom w:val="single" w:sz="4" w:space="4" w:color="051C2C"/>
      </w:pBdr>
      <w:spacing w:before="120" w:after="120"/>
      <w:ind w:left="720"/>
    </w:pPr>
    <w:rPr>
      <w:rFonts w:ascii="Courier New" w:hAnsi="Courier New" w:cs="Courier New"/>
      <w:sz w:val="19"/>
      <w:szCs w:val="19"/>
    </w:rPr>
  </w:style>
  <w:style w:type="paragraph" w:customStyle="1" w:styleId="InfotiporCautionVantara">
    <w:name w:val="Infotip or Caution Vantara"/>
    <w:qFormat/>
    <w:rsid w:val="00EC5C14"/>
    <w:pPr>
      <w:widowControl w:val="0"/>
      <w:spacing w:before="240" w:after="240"/>
    </w:pPr>
    <w:rPr>
      <w:rFonts w:ascii="URW DIN" w:hAnsi="URW DIN" w:cs="Open Sans"/>
      <w:i/>
      <w:noProof/>
      <w:sz w:val="20"/>
      <w:szCs w:val="20"/>
    </w:rPr>
  </w:style>
  <w:style w:type="paragraph" w:customStyle="1" w:styleId="TableTItleVantara">
    <w:name w:val="Table TItle Vantara"/>
    <w:qFormat/>
    <w:rsid w:val="00EC5C14"/>
    <w:pPr>
      <w:widowControl w:val="0"/>
      <w:spacing w:after="40"/>
      <w:jc w:val="center"/>
    </w:pPr>
    <w:rPr>
      <w:rFonts w:ascii="URW DIN" w:hAnsi="URW DIN" w:cs="Open Sans"/>
      <w:i/>
      <w:sz w:val="18"/>
      <w:szCs w:val="18"/>
    </w:rPr>
  </w:style>
  <w:style w:type="paragraph" w:styleId="BalloonText">
    <w:name w:val="Balloon Text"/>
    <w:basedOn w:val="Normal"/>
    <w:link w:val="BalloonTextChar"/>
    <w:uiPriority w:val="99"/>
    <w:semiHidden/>
    <w:rsid w:val="006D4E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2656"/>
    <w:rPr>
      <w:rFonts w:ascii="Segoe UI" w:hAnsi="Segoe UI" w:cs="Segoe UI"/>
      <w:sz w:val="18"/>
      <w:szCs w:val="18"/>
    </w:rPr>
  </w:style>
  <w:style w:type="character" w:customStyle="1" w:styleId="Heading8Char">
    <w:name w:val="Heading 8 Char"/>
    <w:basedOn w:val="DefaultParagraphFont"/>
    <w:link w:val="Heading8"/>
    <w:uiPriority w:val="9"/>
    <w:semiHidden/>
    <w:rsid w:val="00AF2656"/>
    <w:rPr>
      <w:rFonts w:asciiTheme="majorHAnsi" w:eastAsiaTheme="majorEastAsia" w:hAnsiTheme="majorHAnsi" w:cstheme="majorBidi"/>
      <w:color w:val="272727" w:themeColor="text1" w:themeTint="D8"/>
      <w:sz w:val="21"/>
      <w:szCs w:val="21"/>
    </w:rPr>
  </w:style>
  <w:style w:type="paragraph" w:customStyle="1" w:styleId="NumberedListLabGuideVantara">
    <w:name w:val="Numbered List Lab Guide Vantara"/>
    <w:qFormat/>
    <w:rsid w:val="00460B5C"/>
    <w:pPr>
      <w:numPr>
        <w:numId w:val="18"/>
      </w:numPr>
      <w:spacing w:line="360" w:lineRule="auto"/>
    </w:pPr>
    <w:rPr>
      <w:rFonts w:ascii="URW DIN" w:hAnsi="URW DIN" w:cs="Open Sans"/>
      <w:sz w:val="20"/>
      <w:szCs w:val="20"/>
    </w:rPr>
  </w:style>
  <w:style w:type="paragraph" w:customStyle="1" w:styleId="BulletedListLabGuideVantara">
    <w:name w:val="Bulleted List Lab Guide Vantara"/>
    <w:qFormat/>
    <w:rsid w:val="008C5181"/>
    <w:pPr>
      <w:numPr>
        <w:numId w:val="19"/>
      </w:numPr>
      <w:spacing w:line="360" w:lineRule="auto"/>
    </w:pPr>
    <w:rPr>
      <w:rFonts w:ascii="URW DIN" w:hAnsi="URW DIN" w:cs="Open Sans"/>
      <w:sz w:val="20"/>
      <w:szCs w:val="20"/>
    </w:rPr>
  </w:style>
  <w:style w:type="character" w:styleId="CommentReference">
    <w:name w:val="annotation reference"/>
    <w:basedOn w:val="DefaultParagraphFont"/>
    <w:uiPriority w:val="99"/>
    <w:semiHidden/>
    <w:rsid w:val="00A63B45"/>
    <w:rPr>
      <w:sz w:val="16"/>
      <w:szCs w:val="16"/>
    </w:rPr>
  </w:style>
  <w:style w:type="paragraph" w:styleId="CommentText">
    <w:name w:val="annotation text"/>
    <w:basedOn w:val="Normal"/>
    <w:link w:val="CommentTextChar"/>
    <w:uiPriority w:val="99"/>
    <w:semiHidden/>
    <w:rsid w:val="00A63B45"/>
    <w:pPr>
      <w:spacing w:line="240" w:lineRule="auto"/>
    </w:pPr>
  </w:style>
  <w:style w:type="character" w:customStyle="1" w:styleId="CommentTextChar">
    <w:name w:val="Comment Text Char"/>
    <w:basedOn w:val="DefaultParagraphFont"/>
    <w:link w:val="CommentText"/>
    <w:uiPriority w:val="99"/>
    <w:semiHidden/>
    <w:rsid w:val="00A63B45"/>
    <w:rPr>
      <w:rFonts w:ascii="URW DIN" w:hAnsi="URW DIN" w:cs="Open Sans"/>
      <w:sz w:val="20"/>
      <w:szCs w:val="20"/>
    </w:rPr>
  </w:style>
  <w:style w:type="paragraph" w:styleId="CommentSubject">
    <w:name w:val="annotation subject"/>
    <w:basedOn w:val="CommentText"/>
    <w:next w:val="CommentText"/>
    <w:link w:val="CommentSubjectChar"/>
    <w:uiPriority w:val="99"/>
    <w:semiHidden/>
    <w:rsid w:val="00A63B45"/>
    <w:rPr>
      <w:b/>
      <w:bCs/>
    </w:rPr>
  </w:style>
  <w:style w:type="character" w:customStyle="1" w:styleId="CommentSubjectChar">
    <w:name w:val="Comment Subject Char"/>
    <w:basedOn w:val="CommentTextChar"/>
    <w:link w:val="CommentSubject"/>
    <w:uiPriority w:val="99"/>
    <w:semiHidden/>
    <w:rsid w:val="00A63B45"/>
    <w:rPr>
      <w:rFonts w:ascii="URW DIN" w:hAnsi="URW DIN" w:cs="Open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cran.r-project.org/mirrors.html"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hyperlink" Target="https://support.pentaho.com/hc/en-us/articles/360000307943-Pentaho-Data-Integration"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python.org/downloads/windows/"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help.pentaho.com/Documentation/9.0/Products/Python_Executor" TargetMode="External"/><Relationship Id="rId72" Type="http://schemas.openxmlformats.org/officeDocument/2006/relationships/hyperlink" Target="https://support.pentaho.com/hc/en-us/articles/360000307943-Pentaho-Data-Integration"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colab.research.google.com/notebooks/intro.ipynb"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epistasislab.github.io/tpot/using/" TargetMode="External"/><Relationship Id="rId75" Type="http://schemas.openxmlformats.org/officeDocument/2006/relationships/hyperlink" Target="https://cran.r-project.org/mirrors.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ython.org/downloads/windo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help.pentaho.com/Documentation/9.0/Products/Python_Executor"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hyperlink" Target="https://rstudio.com/products/rstudio/download/" TargetMode="External"/><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rstudio.com/products/rstudio/download/" TargetMode="External"/><Relationship Id="rId7" Type="http://schemas.openxmlformats.org/officeDocument/2006/relationships/settings" Target="settings.xml"/><Relationship Id="rId71" Type="http://schemas.openxmlformats.org/officeDocument/2006/relationships/hyperlink" Target="https://colab.research.google.com/notebooks/intro.ipynb"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own\Documents\Custom%20Office%20Templates\test%20template.dotm" TargetMode="External"/></Relationships>
</file>

<file path=word/theme/theme1.xml><?xml version="1.0" encoding="utf-8"?>
<a:theme xmlns:a="http://schemas.openxmlformats.org/drawingml/2006/main" name="Office Theme">
  <a:themeElements>
    <a:clrScheme name="Hitachi Vantara">
      <a:dk1>
        <a:sysClr val="windowText" lastClr="000000"/>
      </a:dk1>
      <a:lt1>
        <a:sysClr val="window" lastClr="FFFFFF"/>
      </a:lt1>
      <a:dk2>
        <a:srgbClr val="414141"/>
      </a:dk2>
      <a:lt2>
        <a:srgbClr val="999999"/>
      </a:lt2>
      <a:accent1>
        <a:srgbClr val="CC0000"/>
      </a:accent1>
      <a:accent2>
        <a:srgbClr val="0F8B8D"/>
      </a:accent2>
      <a:accent3>
        <a:srgbClr val="F9DC33"/>
      </a:accent3>
      <a:accent4>
        <a:srgbClr val="FFBB00"/>
      </a:accent4>
      <a:accent5>
        <a:srgbClr val="FF312E"/>
      </a:accent5>
      <a:accent6>
        <a:srgbClr val="7CDEDC"/>
      </a:accent6>
      <a:hlink>
        <a:srgbClr val="0F8B8D"/>
      </a:hlink>
      <a:folHlink>
        <a:srgbClr val="7C0B2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F77651B12331459E3A10E6693549AA" ma:contentTypeVersion="11" ma:contentTypeDescription="Create a new document." ma:contentTypeScope="" ma:versionID="0a2aa4d1ded98f24a6d6c29a9952f273">
  <xsd:schema xmlns:xsd="http://www.w3.org/2001/XMLSchema" xmlns:xs="http://www.w3.org/2001/XMLSchema" xmlns:p="http://schemas.microsoft.com/office/2006/metadata/properties" xmlns:ns2="538c7833-06b1-4a76-9e57-a210232594c2" xmlns:ns3="5832f484-b308-4b63-bfc5-c61fa7489aaf" targetNamespace="http://schemas.microsoft.com/office/2006/metadata/properties" ma:root="true" ma:fieldsID="6e59ad2a2dc936a9c5fde9a5f87fb7a3" ns2:_="" ns3:_="">
    <xsd:import namespace="538c7833-06b1-4a76-9e57-a210232594c2"/>
    <xsd:import namespace="5832f484-b308-4b63-bfc5-c61fa7489a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8c7833-06b1-4a76-9e57-a210232594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32f484-b308-4b63-bfc5-c61fa7489aa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64C9E8-DEC0-4277-BA7C-7BB8FDA296AF}">
  <ds:schemaRefs>
    <ds:schemaRef ds:uri="http://www.w3.org/XML/1998/namespace"/>
    <ds:schemaRef ds:uri="c293a265-82ba-4820-938e-6d5d9eb98f47"/>
    <ds:schemaRef ds:uri="http://purl.org/dc/elements/1.1/"/>
    <ds:schemaRef ds:uri="http://purl.org/dc/terms/"/>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B847274A-0259-4730-BD08-E41BCB2FA5E5}"/>
</file>

<file path=customXml/itemProps3.xml><?xml version="1.0" encoding="utf-8"?>
<ds:datastoreItem xmlns:ds="http://schemas.openxmlformats.org/officeDocument/2006/customXml" ds:itemID="{8695B0B2-C088-41B2-A9E3-95C4E20B561A}">
  <ds:schemaRefs>
    <ds:schemaRef ds:uri="http://schemas.openxmlformats.org/officeDocument/2006/bibliography"/>
  </ds:schemaRefs>
</ds:datastoreItem>
</file>

<file path=customXml/itemProps4.xml><?xml version="1.0" encoding="utf-8"?>
<ds:datastoreItem xmlns:ds="http://schemas.openxmlformats.org/officeDocument/2006/customXml" ds:itemID="{33CB8A78-0DE5-44C9-8BD7-D8A5E7BF1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test template.dotm</Template>
  <TotalTime>9</TotalTime>
  <Pages>48</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Brown</dc:creator>
  <cp:keywords/>
  <dc:description/>
  <cp:lastModifiedBy>James O'Reilly</cp:lastModifiedBy>
  <cp:revision>6</cp:revision>
  <cp:lastPrinted>2020-07-29T07:05:00Z</cp:lastPrinted>
  <dcterms:created xsi:type="dcterms:W3CDTF">2020-07-29T06:52:00Z</dcterms:created>
  <dcterms:modified xsi:type="dcterms:W3CDTF">2020-07-29T07:05:00Z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0x0101002AF77651B12331459E3A10E6693549AA</vt:lpwstr>
  </property>
</Properties>
</file>